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9B8" w:rsidRPr="00E8467F" w:rsidRDefault="00E8467F" w:rsidP="00E8467F">
      <w:pPr>
        <w:pStyle w:val="Subttulo"/>
        <w:rPr>
          <w:sz w:val="32"/>
        </w:rPr>
      </w:pPr>
      <w:r w:rsidRPr="00E8467F">
        <w:rPr>
          <w:sz w:val="32"/>
        </w:rPr>
        <w:t>Sistemas de información para internet</w:t>
      </w:r>
    </w:p>
    <w:p w:rsidR="00E8467F" w:rsidRDefault="00E8467F" w:rsidP="00E8467F"/>
    <w:p w:rsidR="00E8467F" w:rsidRDefault="00E8467F" w:rsidP="00E8467F"/>
    <w:p w:rsidR="00E8467F" w:rsidRDefault="00E8467F" w:rsidP="00E8467F"/>
    <w:p w:rsidR="00E8467F" w:rsidRPr="00E8467F" w:rsidRDefault="00E8467F" w:rsidP="00E8467F"/>
    <w:p w:rsidR="00E279B8" w:rsidRDefault="00E8467F" w:rsidP="00E8467F">
      <w:pPr>
        <w:pStyle w:val="Subttulo"/>
      </w:pPr>
      <w:r>
        <w:rPr>
          <w:noProof/>
          <w:lang w:eastAsia="es-ES"/>
        </w:rPr>
        <w:drawing>
          <wp:inline distT="0" distB="0" distL="0" distR="0" wp14:anchorId="547BA696" wp14:editId="26B2AAF3">
            <wp:extent cx="5274310" cy="5274310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a - copi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F" w:rsidRDefault="00E8467F" w:rsidP="00E279B8">
      <w:pPr>
        <w:pStyle w:val="Subttulo"/>
      </w:pPr>
    </w:p>
    <w:p w:rsidR="00E8467F" w:rsidRDefault="00E8467F" w:rsidP="00E279B8">
      <w:pPr>
        <w:pStyle w:val="Subttulo"/>
      </w:pPr>
    </w:p>
    <w:p w:rsidR="00E279B8" w:rsidRPr="00E8467F" w:rsidRDefault="00E8467F" w:rsidP="00E279B8">
      <w:pPr>
        <w:pStyle w:val="Subttulo"/>
        <w:rPr>
          <w:sz w:val="32"/>
        </w:rPr>
      </w:pPr>
      <w:r w:rsidRPr="00E8467F">
        <w:rPr>
          <w:sz w:val="32"/>
        </w:rPr>
        <w:t>Proyecto aps:</w:t>
      </w:r>
      <w:r w:rsidR="00E279B8" w:rsidRPr="00E8467F">
        <w:rPr>
          <w:sz w:val="32"/>
          <w:lang w:bidi="es-ES"/>
        </w:rPr>
        <w:t xml:space="preserve"> </w:t>
      </w:r>
      <w:sdt>
        <w:sdtPr>
          <w:rPr>
            <w:kern w:val="0"/>
            <w:sz w:val="32"/>
            <w14:ligatures w14:val="none"/>
          </w:rPr>
          <w:alias w:val="Escriba su nombre:"/>
          <w:tag w:val="Escriba su nombre:"/>
          <w:id w:val="-679964544"/>
          <w:placeholder>
            <w:docPart w:val="AA69C2B8D7744094959CCE00B5820AB1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EndPr/>
        <w:sdtContent>
          <w:r w:rsidRPr="00E8467F">
            <w:rPr>
              <w:kern w:val="0"/>
              <w:sz w:val="32"/>
              <w14:ligatures w14:val="none"/>
            </w:rPr>
            <w:t>Grupo e</w:t>
          </w:r>
        </w:sdtContent>
      </w:sdt>
    </w:p>
    <w:p w:rsidR="00907CBB" w:rsidRDefault="00E8467F" w:rsidP="00E8467F">
      <w:pPr>
        <w:spacing w:after="0"/>
        <w:jc w:val="right"/>
        <w:rPr>
          <w:noProof/>
        </w:rPr>
      </w:pPr>
      <w:r>
        <w:rPr>
          <w:noProof/>
        </w:rPr>
        <w:t>José Antonio Bravo González</w:t>
      </w:r>
    </w:p>
    <w:p w:rsidR="00E8467F" w:rsidRDefault="00E8467F" w:rsidP="00E8467F">
      <w:pPr>
        <w:spacing w:after="0"/>
        <w:jc w:val="right"/>
        <w:rPr>
          <w:noProof/>
        </w:rPr>
      </w:pPr>
      <w:r>
        <w:rPr>
          <w:noProof/>
        </w:rPr>
        <w:t>Antonio Cabañas Zurita</w:t>
      </w:r>
    </w:p>
    <w:p w:rsidR="00E8467F" w:rsidRDefault="00E8467F" w:rsidP="00E8467F">
      <w:pPr>
        <w:spacing w:after="0"/>
        <w:jc w:val="right"/>
        <w:rPr>
          <w:noProof/>
        </w:rPr>
      </w:pPr>
      <w:r>
        <w:rPr>
          <w:noProof/>
        </w:rPr>
        <w:t>María Fernandez Márquez</w:t>
      </w:r>
    </w:p>
    <w:p w:rsidR="00E8467F" w:rsidRDefault="00E8467F" w:rsidP="00E8467F">
      <w:pPr>
        <w:spacing w:after="0"/>
        <w:jc w:val="right"/>
        <w:rPr>
          <w:noProof/>
        </w:rPr>
      </w:pPr>
      <w:r>
        <w:rPr>
          <w:noProof/>
        </w:rPr>
        <w:t>Enrique Lopez Encina</w:t>
      </w:r>
    </w:p>
    <w:p w:rsidR="00907CBB" w:rsidRDefault="00E8467F" w:rsidP="005A712C">
      <w:pPr>
        <w:spacing w:after="0"/>
        <w:jc w:val="right"/>
        <w:rPr>
          <w:noProof/>
        </w:rPr>
      </w:pPr>
      <w:r>
        <w:rPr>
          <w:noProof/>
        </w:rPr>
        <w:t>Carlos Mata Castro</w:t>
      </w:r>
    </w:p>
    <w:p w:rsidR="005A712C" w:rsidRDefault="005A712C" w:rsidP="00E8467F"/>
    <w:sdt>
      <w:sdtPr>
        <w:rPr>
          <w:rFonts w:asciiTheme="minorHAnsi" w:eastAsiaTheme="minorEastAsia" w:hAnsiTheme="minorHAnsi" w:cstheme="minorBidi"/>
          <w:caps w:val="0"/>
          <w:color w:val="auto"/>
          <w:sz w:val="22"/>
          <w:szCs w:val="22"/>
        </w:rPr>
        <w:id w:val="14372461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4C3C" w:rsidRDefault="00194C3C">
          <w:pPr>
            <w:pStyle w:val="TtulodeTDC"/>
          </w:pPr>
          <w:r>
            <w:t>Contenido</w:t>
          </w:r>
        </w:p>
        <w:p w:rsidR="009553C1" w:rsidRPr="009553C1" w:rsidRDefault="009553C1" w:rsidP="009553C1"/>
        <w:p w:rsidR="00643A26" w:rsidRDefault="00194C3C">
          <w:pPr>
            <w:pStyle w:val="TDC1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358016" w:history="1">
            <w:r w:rsidR="00643A26">
              <w:rPr>
                <w:rStyle w:val="Hipervnculo"/>
                <w:noProof/>
              </w:rPr>
              <w:t>Actor: U</w:t>
            </w:r>
            <w:r w:rsidR="00643A26" w:rsidRPr="004D50D2">
              <w:rPr>
                <w:rStyle w:val="Hipervnculo"/>
                <w:noProof/>
              </w:rPr>
              <w:t>suario no registrado</w:t>
            </w:r>
            <w:r w:rsidR="00643A26">
              <w:rPr>
                <w:noProof/>
                <w:webHidden/>
              </w:rPr>
              <w:tab/>
            </w:r>
            <w:r w:rsidR="00643A26">
              <w:rPr>
                <w:noProof/>
                <w:webHidden/>
              </w:rPr>
              <w:fldChar w:fldCharType="begin"/>
            </w:r>
            <w:r w:rsidR="00643A26">
              <w:rPr>
                <w:noProof/>
                <w:webHidden/>
              </w:rPr>
              <w:instrText xml:space="preserve"> PAGEREF _Toc39358016 \h </w:instrText>
            </w:r>
            <w:r w:rsidR="00643A26">
              <w:rPr>
                <w:noProof/>
                <w:webHidden/>
              </w:rPr>
            </w:r>
            <w:r w:rsidR="00643A26"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2</w:t>
            </w:r>
            <w:r w:rsidR="00643A26"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17" w:history="1">
            <w:r w:rsidRPr="004D50D2">
              <w:rPr>
                <w:rStyle w:val="Hipervnculo"/>
                <w:noProof/>
              </w:rPr>
              <w:t>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18" w:history="1">
            <w:r w:rsidRPr="004D50D2">
              <w:rPr>
                <w:rStyle w:val="Hipervnculo"/>
                <w:noProof/>
              </w:rPr>
              <w:t>Requisitos cumplidos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1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19" w:history="1">
            <w:r>
              <w:rPr>
                <w:rStyle w:val="Hipervnculo"/>
                <w:noProof/>
              </w:rPr>
              <w:t>Actor: usuario r</w:t>
            </w:r>
            <w:r w:rsidRPr="004D50D2">
              <w:rPr>
                <w:rStyle w:val="Hipervnculo"/>
                <w:noProof/>
              </w:rPr>
              <w:t>egistrado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20" w:history="1">
            <w:r>
              <w:rPr>
                <w:rStyle w:val="Hipervnculo"/>
                <w:noProof/>
              </w:rPr>
              <w:t>E</w:t>
            </w:r>
            <w:r w:rsidRPr="004D50D2">
              <w:rPr>
                <w:rStyle w:val="Hipervnculo"/>
                <w:noProof/>
              </w:rPr>
              <w:t>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21" w:history="1">
            <w:r>
              <w:rPr>
                <w:rStyle w:val="Hipervnculo"/>
                <w:noProof/>
              </w:rPr>
              <w:t>R</w:t>
            </w:r>
            <w:r w:rsidRPr="004D50D2">
              <w:rPr>
                <w:rStyle w:val="Hipervnculo"/>
                <w:noProof/>
              </w:rPr>
              <w:t>equisitos cumplidos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1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22" w:history="1">
            <w:r>
              <w:rPr>
                <w:rStyle w:val="Hipervnculo"/>
                <w:noProof/>
              </w:rPr>
              <w:t>Actor: a</w:t>
            </w:r>
            <w:r w:rsidRPr="004D50D2">
              <w:rPr>
                <w:rStyle w:val="Hipervnculo"/>
                <w:noProof/>
              </w:rPr>
              <w:t>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23" w:history="1">
            <w:r>
              <w:rPr>
                <w:rStyle w:val="Hipervnculo"/>
                <w:noProof/>
              </w:rPr>
              <w:t>E</w:t>
            </w:r>
            <w:r w:rsidRPr="004D50D2">
              <w:rPr>
                <w:rStyle w:val="Hipervnculo"/>
                <w:noProof/>
              </w:rPr>
              <w:t>xlicación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24" w:history="1">
            <w:r>
              <w:rPr>
                <w:rStyle w:val="Hipervnculo"/>
                <w:noProof/>
              </w:rPr>
              <w:t>R</w:t>
            </w:r>
            <w:r w:rsidRPr="004D50D2">
              <w:rPr>
                <w:rStyle w:val="Hipervnculo"/>
                <w:noProof/>
              </w:rPr>
              <w:t>equisitos cumplidos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1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25" w:history="1">
            <w:r>
              <w:rPr>
                <w:rStyle w:val="Hipervnculo"/>
                <w:noProof/>
              </w:rPr>
              <w:t>A</w:t>
            </w:r>
            <w:r w:rsidRPr="004D50D2">
              <w:rPr>
                <w:rStyle w:val="Hipervnculo"/>
                <w:noProof/>
              </w:rPr>
              <w:t>ctor: Responsable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26" w:history="1">
            <w:r>
              <w:rPr>
                <w:rStyle w:val="Hipervnculo"/>
                <w:noProof/>
              </w:rPr>
              <w:t>E</w:t>
            </w:r>
            <w:r w:rsidRPr="004D50D2">
              <w:rPr>
                <w:rStyle w:val="Hipervnculo"/>
                <w:noProof/>
              </w:rPr>
              <w:t>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27" w:history="1">
            <w:r>
              <w:rPr>
                <w:rStyle w:val="Hipervnculo"/>
                <w:noProof/>
              </w:rPr>
              <w:t>R</w:t>
            </w:r>
            <w:r w:rsidRPr="004D50D2">
              <w:rPr>
                <w:rStyle w:val="Hipervnculo"/>
                <w:noProof/>
              </w:rPr>
              <w:t>equisitos cumplidos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1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28" w:history="1">
            <w:r>
              <w:rPr>
                <w:rStyle w:val="Hipervnculo"/>
                <w:noProof/>
              </w:rPr>
              <w:t>Actor: 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29" w:history="1">
            <w:r>
              <w:rPr>
                <w:rStyle w:val="Hipervnculo"/>
                <w:noProof/>
              </w:rPr>
              <w:t>E</w:t>
            </w:r>
            <w:r w:rsidRPr="004D50D2">
              <w:rPr>
                <w:rStyle w:val="Hipervnculo"/>
                <w:noProof/>
              </w:rPr>
              <w:t>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30" w:history="1">
            <w:r>
              <w:rPr>
                <w:rStyle w:val="Hipervnculo"/>
                <w:noProof/>
              </w:rPr>
              <w:t>R</w:t>
            </w:r>
            <w:r w:rsidRPr="004D50D2">
              <w:rPr>
                <w:rStyle w:val="Hipervnculo"/>
                <w:noProof/>
              </w:rPr>
              <w:t>equisitos cumplidos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1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31" w:history="1">
            <w:r>
              <w:rPr>
                <w:rStyle w:val="Hipervnculo"/>
                <w:noProof/>
              </w:rPr>
              <w:t>Actor: A</w:t>
            </w:r>
            <w:r w:rsidRPr="004D50D2">
              <w:rPr>
                <w:rStyle w:val="Hipervnculo"/>
                <w:noProof/>
              </w:rPr>
              <w:t>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32" w:history="1">
            <w:r>
              <w:rPr>
                <w:rStyle w:val="Hipervnculo"/>
                <w:noProof/>
              </w:rPr>
              <w:t>E</w:t>
            </w:r>
            <w:r w:rsidRPr="004D50D2">
              <w:rPr>
                <w:rStyle w:val="Hipervnculo"/>
                <w:noProof/>
              </w:rPr>
              <w:t>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33" w:history="1">
            <w:r>
              <w:rPr>
                <w:rStyle w:val="Hipervnculo"/>
                <w:noProof/>
              </w:rPr>
              <w:t>R</w:t>
            </w:r>
            <w:r w:rsidRPr="004D50D2">
              <w:rPr>
                <w:rStyle w:val="Hipervnculo"/>
                <w:noProof/>
              </w:rPr>
              <w:t>equisitos cumplidos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1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34" w:history="1">
            <w:r w:rsidRPr="004D50D2">
              <w:rPr>
                <w:rStyle w:val="Hipervnculo"/>
                <w:noProof/>
              </w:rPr>
              <w:t>NOTA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35" w:history="1">
            <w:r w:rsidRPr="004D50D2">
              <w:rPr>
                <w:rStyle w:val="Hipervnculo"/>
                <w:noProof/>
              </w:rPr>
              <w:t>ENLACE DE LOS GRAFOS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36" w:history="1">
            <w:r w:rsidRPr="004D50D2">
              <w:rPr>
                <w:rStyle w:val="Hipervnculo"/>
                <w:noProof/>
              </w:rPr>
              <w:t>NOMBRE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A26" w:rsidRDefault="00643A26">
          <w:pPr>
            <w:pStyle w:val="TDC2"/>
            <w:tabs>
              <w:tab w:val="right" w:leader="dot" w:pos="9016"/>
            </w:tabs>
            <w:rPr>
              <w:noProof/>
              <w:kern w:val="0"/>
              <w:lang w:eastAsia="es-ES"/>
              <w14:ligatures w14:val="none"/>
            </w:rPr>
          </w:pPr>
          <w:hyperlink w:anchor="_Toc39358037" w:history="1">
            <w:r w:rsidRPr="004D50D2">
              <w:rPr>
                <w:rStyle w:val="Hipervnculo"/>
                <w:noProof/>
              </w:rPr>
              <w:t>último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7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C3C" w:rsidRDefault="00194C3C">
          <w:r>
            <w:rPr>
              <w:b/>
              <w:bCs/>
            </w:rPr>
            <w:fldChar w:fldCharType="end"/>
          </w:r>
        </w:p>
      </w:sdtContent>
    </w:sdt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194C3C">
      <w:pPr>
        <w:ind w:left="0"/>
      </w:pPr>
    </w:p>
    <w:p w:rsidR="00A65842" w:rsidRDefault="00A65842" w:rsidP="00E8467F"/>
    <w:p w:rsidR="00A65842" w:rsidRDefault="00A65842" w:rsidP="00E8467F"/>
    <w:p w:rsidR="00A65842" w:rsidRDefault="00D10523" w:rsidP="00A65842">
      <w:pPr>
        <w:pStyle w:val="Ttulo1"/>
      </w:pPr>
      <w:bookmarkStart w:id="0" w:name="_Toc39358016"/>
      <w:r>
        <w:t>Actor: usuario no registrado</w:t>
      </w:r>
      <w:bookmarkEnd w:id="0"/>
    </w:p>
    <w:p w:rsidR="00BA1C07" w:rsidRDefault="00BA1C07" w:rsidP="00BA1C07"/>
    <w:p w:rsidR="00BA1C07" w:rsidRDefault="00BA1C07" w:rsidP="00BA1C07"/>
    <w:p w:rsidR="00BA1C07" w:rsidRDefault="00BA1C07" w:rsidP="00BA1C07">
      <w:r w:rsidRPr="00BA1C07">
        <w:rPr>
          <w:noProof/>
          <w:lang w:eastAsia="es-ES"/>
        </w:rPr>
        <w:drawing>
          <wp:inline distT="0" distB="0" distL="0" distR="0">
            <wp:extent cx="5731510" cy="1879021"/>
            <wp:effectExtent l="0" t="0" r="2540" b="6985"/>
            <wp:docPr id="4" name="Imagen 4" descr="C:\Users\josea\OneDrive\Pictures\Grafo de navegación usuario no regist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a\OneDrive\Pictures\Grafo de navegación usuario no registrad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C07" w:rsidRDefault="00BA1C07" w:rsidP="00BA1C07"/>
    <w:p w:rsidR="00BA1C07" w:rsidRPr="00BA1C07" w:rsidRDefault="00BA1C07" w:rsidP="00BA1C07"/>
    <w:p w:rsidR="00D10523" w:rsidRDefault="00D10523" w:rsidP="00D10523">
      <w:pPr>
        <w:pStyle w:val="Ttulo2"/>
      </w:pPr>
      <w:bookmarkStart w:id="1" w:name="_Toc39358017"/>
      <w:r>
        <w:t>Explicación</w:t>
      </w:r>
      <w:bookmarkEnd w:id="1"/>
    </w:p>
    <w:p w:rsidR="00D10523" w:rsidRDefault="00D10523" w:rsidP="00D10523">
      <w:r>
        <w:t>Un usuario que no está registrado en la plataforma puede acceder a 2 páginas. La primera es la de bienvenida y la segunda es la página de registro</w:t>
      </w:r>
    </w:p>
    <w:p w:rsidR="00D10523" w:rsidRDefault="00D10523" w:rsidP="00D10523">
      <w:r>
        <w:t>En la página de registro, podrá introducir sus datos para registrarse como usuario de la aplicación. Posteriormente será el administrador quien le asigne un rol definitivo.</w:t>
      </w:r>
    </w:p>
    <w:p w:rsidR="00D10523" w:rsidRDefault="00D10523" w:rsidP="00D10523">
      <w:r w:rsidRPr="00CB34DC">
        <w:rPr>
          <w:b/>
        </w:rPr>
        <w:t>Inicio</w:t>
      </w:r>
      <w:r w:rsidRPr="00CB34DC">
        <w:t>:</w:t>
      </w:r>
      <w:r>
        <w:t xml:space="preserve"> Pagina de bienvenida para el usuario no registrado.</w:t>
      </w:r>
    </w:p>
    <w:p w:rsidR="00D10523" w:rsidRDefault="00D10523" w:rsidP="00D10523">
      <w:r w:rsidRPr="00CB34DC">
        <w:rPr>
          <w:b/>
        </w:rPr>
        <w:t>Registro</w:t>
      </w:r>
      <w:r w:rsidRPr="00CB34DC">
        <w:t>: L</w:t>
      </w:r>
      <w:r>
        <w:t>leva a un formulario con campos a rellenar por el usuario para poder crear una cuenta en la aplicación.</w:t>
      </w:r>
    </w:p>
    <w:p w:rsidR="00BA1C07" w:rsidRPr="00395557" w:rsidRDefault="00BA1C07" w:rsidP="00D10523"/>
    <w:p w:rsidR="00D10523" w:rsidRDefault="00D10523" w:rsidP="00D10523">
      <w:pPr>
        <w:pStyle w:val="Ttulo2"/>
      </w:pPr>
      <w:bookmarkStart w:id="2" w:name="_Toc39358018"/>
      <w:r>
        <w:t>Requisitos cumplidos</w:t>
      </w:r>
      <w:bookmarkEnd w:id="2"/>
    </w:p>
    <w:p w:rsidR="00D10523" w:rsidRDefault="00D10523" w:rsidP="00D10523">
      <w:pPr>
        <w:pStyle w:val="Prrafodelista"/>
        <w:numPr>
          <w:ilvl w:val="0"/>
          <w:numId w:val="12"/>
        </w:numPr>
      </w:pPr>
      <w:r w:rsidRPr="00CB34DC">
        <w:rPr>
          <w:b/>
        </w:rPr>
        <w:t>RF-3</w:t>
      </w:r>
      <w:r>
        <w:t>: Auto Registro</w:t>
      </w:r>
    </w:p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D10523" w:rsidRDefault="00D10523" w:rsidP="00D10523"/>
    <w:p w:rsidR="00D10523" w:rsidRDefault="00D10523" w:rsidP="00D10523">
      <w:pPr>
        <w:pStyle w:val="Ttulo1"/>
      </w:pPr>
      <w:bookmarkStart w:id="3" w:name="_Toc39358019"/>
      <w:r>
        <w:t>actor: usuario registrado</w:t>
      </w:r>
      <w:bookmarkEnd w:id="3"/>
    </w:p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>
      <w:r w:rsidRPr="00BA1C07">
        <w:rPr>
          <w:noProof/>
          <w:lang w:eastAsia="es-ES"/>
        </w:rPr>
        <w:drawing>
          <wp:inline distT="0" distB="0" distL="0" distR="0">
            <wp:extent cx="5731510" cy="5759537"/>
            <wp:effectExtent l="0" t="0" r="2540" b="0"/>
            <wp:docPr id="6" name="Imagen 6" descr="C:\Users\josea\OneDrive\Pictures\Grafo de navegación regist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a\OneDrive\Pictures\Grafo de navegación registrad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Pr="00BA1C07" w:rsidRDefault="00BA1C07" w:rsidP="00BA1C07"/>
    <w:p w:rsidR="00D10523" w:rsidRDefault="00D10523" w:rsidP="00D10523">
      <w:pPr>
        <w:pStyle w:val="Ttulo2"/>
      </w:pPr>
      <w:bookmarkStart w:id="4" w:name="_Toc39358020"/>
      <w:r>
        <w:t>explicación</w:t>
      </w:r>
      <w:bookmarkEnd w:id="4"/>
    </w:p>
    <w:p w:rsidR="00BA1C07" w:rsidRPr="00BA1C07" w:rsidRDefault="00BA1C07" w:rsidP="00BA1C07"/>
    <w:p w:rsidR="00D10523" w:rsidRDefault="00D10523" w:rsidP="00D10523">
      <w:r>
        <w:t>Un usuario registrado tiene el rol de usuario normal, que no es ni un alumno, ni un responsable, ni una ONG. Este usuario tendrá acceso a las actividades designadas como voluntariado y podrá apuntarse a ellas.</w:t>
      </w:r>
    </w:p>
    <w:p w:rsidR="00D10523" w:rsidRPr="00CB34DC" w:rsidRDefault="00D10523" w:rsidP="00D10523">
      <w:r w:rsidRPr="00CB34DC">
        <w:rPr>
          <w:b/>
        </w:rPr>
        <w:t>Inicio</w:t>
      </w:r>
      <w:r w:rsidRPr="00CB34DC">
        <w:t>: Pagina de bienvenida para el usuario registrado.</w:t>
      </w:r>
    </w:p>
    <w:p w:rsidR="00D10523" w:rsidRPr="00CB34DC" w:rsidRDefault="00D10523" w:rsidP="00D10523">
      <w:r w:rsidRPr="00CB34DC">
        <w:rPr>
          <w:b/>
        </w:rPr>
        <w:t>Mis datos</w:t>
      </w:r>
      <w:r w:rsidRPr="00CB34DC">
        <w:t>: Pagina donde se muestra los datos del usuario y además puede modificarlos.</w:t>
      </w:r>
    </w:p>
    <w:p w:rsidR="00D10523" w:rsidRPr="00CB34DC" w:rsidRDefault="00D10523" w:rsidP="00D10523">
      <w:r w:rsidRPr="00CB34DC">
        <w:rPr>
          <w:b/>
        </w:rPr>
        <w:t>Actividades</w:t>
      </w:r>
      <w:r w:rsidRPr="00CB34DC">
        <w:t>: Se mostrarán las actividades disponibles, con la salvedad de que solo podrá participar en aquellas que se clasifiquen como voluntariado. Además, se podrá acceder a la información de una actividad en cuestión y, consultar si procede, el informe de la realización de esta.</w:t>
      </w:r>
    </w:p>
    <w:p w:rsidR="00D10523" w:rsidRPr="00CB34DC" w:rsidRDefault="00D10523" w:rsidP="00D10523">
      <w:r w:rsidRPr="00CB34DC">
        <w:rPr>
          <w:b/>
        </w:rPr>
        <w:t>Solicitudes</w:t>
      </w:r>
      <w:r w:rsidRPr="00CB34DC">
        <w:t xml:space="preserve">: Aquí aparecen las solicitudes y su estado </w:t>
      </w:r>
      <w:r w:rsidR="005A712C" w:rsidRPr="00CB34DC">
        <w:t>hechos</w:t>
      </w:r>
      <w:r w:rsidRPr="00CB34DC">
        <w:t xml:space="preserve"> para participar en las actividades.</w:t>
      </w:r>
    </w:p>
    <w:p w:rsidR="00CB34DC" w:rsidRDefault="00CB34DC" w:rsidP="00CB34DC">
      <w:r w:rsidRPr="00CB34DC">
        <w:rPr>
          <w:b/>
        </w:rPr>
        <w:t>Salir</w:t>
      </w:r>
      <w:r w:rsidRPr="00CB34DC">
        <w:t>: Cerrar sesión de la aplicación.</w:t>
      </w:r>
    </w:p>
    <w:p w:rsidR="00CB34DC" w:rsidRDefault="00CB34DC" w:rsidP="00CB34DC"/>
    <w:p w:rsidR="00BA1C07" w:rsidRDefault="00BA1C07" w:rsidP="00CB34DC"/>
    <w:p w:rsidR="00BA1C07" w:rsidRPr="00CB34DC" w:rsidRDefault="00BA1C07" w:rsidP="00CB34DC"/>
    <w:p w:rsidR="00D10523" w:rsidRDefault="00D10523" w:rsidP="00D10523">
      <w:pPr>
        <w:pStyle w:val="Ttulo2"/>
      </w:pPr>
      <w:bookmarkStart w:id="5" w:name="_Toc39358021"/>
      <w:r>
        <w:t>requisitos cumplidos</w:t>
      </w:r>
      <w:bookmarkEnd w:id="5"/>
    </w:p>
    <w:p w:rsidR="00D10523" w:rsidRDefault="00D10523" w:rsidP="00D10523">
      <w:pPr>
        <w:pStyle w:val="Prrafodelista"/>
        <w:numPr>
          <w:ilvl w:val="0"/>
          <w:numId w:val="12"/>
        </w:numPr>
      </w:pPr>
      <w:r w:rsidRPr="00CB34DC">
        <w:rPr>
          <w:b/>
        </w:rPr>
        <w:t>RF-7</w:t>
      </w:r>
      <w:r>
        <w:t>: Petición de Actividad</w:t>
      </w:r>
    </w:p>
    <w:p w:rsidR="00D10523" w:rsidRDefault="00D10523" w:rsidP="00D10523">
      <w:pPr>
        <w:pStyle w:val="Prrafodelista"/>
        <w:numPr>
          <w:ilvl w:val="0"/>
          <w:numId w:val="12"/>
        </w:numPr>
      </w:pPr>
      <w:r w:rsidRPr="00CB34DC">
        <w:rPr>
          <w:b/>
        </w:rPr>
        <w:t>RF-12</w:t>
      </w:r>
      <w:r>
        <w:t>: Gestión Noticias de Portada</w:t>
      </w:r>
    </w:p>
    <w:p w:rsidR="00D10523" w:rsidRDefault="00D10523" w:rsidP="00D10523">
      <w:pPr>
        <w:pStyle w:val="Prrafodelista"/>
        <w:numPr>
          <w:ilvl w:val="0"/>
          <w:numId w:val="12"/>
        </w:numPr>
      </w:pPr>
      <w:r w:rsidRPr="00CB34DC">
        <w:rPr>
          <w:b/>
        </w:rPr>
        <w:t>RF-13</w:t>
      </w:r>
      <w:r>
        <w:t>: Datos de usuario</w:t>
      </w:r>
    </w:p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D10523" w:rsidRDefault="00D10523" w:rsidP="00D10523"/>
    <w:p w:rsidR="00D10523" w:rsidRDefault="006E5A02" w:rsidP="006E5A02">
      <w:pPr>
        <w:pStyle w:val="Ttulo1"/>
      </w:pPr>
      <w:bookmarkStart w:id="6" w:name="_Toc39358022"/>
      <w:r>
        <w:lastRenderedPageBreak/>
        <w:t>actor: alumno</w:t>
      </w:r>
      <w:bookmarkEnd w:id="6"/>
    </w:p>
    <w:p w:rsidR="00BA1C07" w:rsidRDefault="00BA1C07" w:rsidP="00BA1C07"/>
    <w:p w:rsidR="00BA1C07" w:rsidRDefault="00BA1C07" w:rsidP="00BA1C07">
      <w:r w:rsidRPr="00BA1C07">
        <w:rPr>
          <w:noProof/>
          <w:lang w:eastAsia="es-ES"/>
        </w:rPr>
        <w:drawing>
          <wp:inline distT="0" distB="0" distL="0" distR="0">
            <wp:extent cx="5731510" cy="2358328"/>
            <wp:effectExtent l="0" t="0" r="2540" b="4445"/>
            <wp:docPr id="7" name="Imagen 7" descr="C:\Users\josea\OneDrive\Pictures\Grafo de navegación 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a\OneDrive\Pictures\Grafo de navegación Alum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C07" w:rsidRPr="00BA1C07" w:rsidRDefault="00BA1C07" w:rsidP="00BA1C07"/>
    <w:p w:rsidR="006E5A02" w:rsidRDefault="006E5A02" w:rsidP="006E5A02">
      <w:pPr>
        <w:pStyle w:val="Ttulo2"/>
      </w:pPr>
      <w:bookmarkStart w:id="7" w:name="_Toc39358023"/>
      <w:r>
        <w:t>exlicación</w:t>
      </w:r>
      <w:bookmarkEnd w:id="7"/>
    </w:p>
    <w:p w:rsidR="006E5A02" w:rsidRPr="00A016AC" w:rsidRDefault="006E5A02" w:rsidP="006E5A02">
      <w:pPr>
        <w:rPr>
          <w:rFonts w:cstheme="minorHAnsi"/>
        </w:rPr>
      </w:pPr>
      <w:r w:rsidRPr="00A016AC">
        <w:rPr>
          <w:rFonts w:cstheme="minorHAnsi"/>
        </w:rPr>
        <w:t xml:space="preserve">Cuando un administrador le otorga el rol de alumno a un usuario registrado, le permite consultar las actividades de voluntariado y </w:t>
      </w:r>
      <w:proofErr w:type="spellStart"/>
      <w:r w:rsidRPr="00A016AC">
        <w:rPr>
          <w:rFonts w:cstheme="minorHAnsi"/>
        </w:rPr>
        <w:t>ApS</w:t>
      </w:r>
      <w:proofErr w:type="spellEnd"/>
      <w:r w:rsidRPr="00A016AC">
        <w:rPr>
          <w:rFonts w:cstheme="minorHAnsi"/>
        </w:rPr>
        <w:t xml:space="preserve">. Además, si se trata de una actividad </w:t>
      </w:r>
      <w:proofErr w:type="spellStart"/>
      <w:r w:rsidRPr="00A016AC">
        <w:rPr>
          <w:rFonts w:cstheme="minorHAnsi"/>
        </w:rPr>
        <w:t>ApS</w:t>
      </w:r>
      <w:proofErr w:type="spellEnd"/>
      <w:r w:rsidRPr="00A016AC">
        <w:rPr>
          <w:rFonts w:cstheme="minorHAnsi"/>
        </w:rPr>
        <w:t xml:space="preserve"> puede consultar las competencias de dicha actividad, así como su evaluación escrita por el profesor responsable.</w:t>
      </w:r>
    </w:p>
    <w:p w:rsidR="00A016AC" w:rsidRDefault="00A016AC" w:rsidP="00A016AC">
      <w:pPr>
        <w:pStyle w:val="Prrafodelista"/>
        <w:numPr>
          <w:ilvl w:val="0"/>
          <w:numId w:val="12"/>
        </w:numPr>
        <w:rPr>
          <w:rFonts w:cstheme="minorHAnsi"/>
        </w:rPr>
      </w:pPr>
      <w:r w:rsidRPr="00A016AC">
        <w:rPr>
          <w:rFonts w:cstheme="minorHAnsi"/>
          <w:b/>
        </w:rPr>
        <w:t>Inicio</w:t>
      </w:r>
      <w:r w:rsidRPr="00A016AC">
        <w:rPr>
          <w:rFonts w:cstheme="minorHAnsi"/>
        </w:rPr>
        <w:t xml:space="preserve">: Pagina de bienvenida para el alumno. </w:t>
      </w:r>
    </w:p>
    <w:p w:rsidR="00A016AC" w:rsidRDefault="00A016AC" w:rsidP="00A016AC">
      <w:pPr>
        <w:pStyle w:val="Prrafodelista"/>
        <w:numPr>
          <w:ilvl w:val="0"/>
          <w:numId w:val="12"/>
        </w:numPr>
        <w:rPr>
          <w:rFonts w:cstheme="minorHAnsi"/>
        </w:rPr>
      </w:pPr>
      <w:r w:rsidRPr="00A016AC">
        <w:rPr>
          <w:rFonts w:cstheme="minorHAnsi"/>
          <w:b/>
        </w:rPr>
        <w:t>Mis datos</w:t>
      </w:r>
      <w:r w:rsidRPr="00A016AC">
        <w:rPr>
          <w:rFonts w:cstheme="minorHAnsi"/>
        </w:rPr>
        <w:t xml:space="preserve">: Pagina donde se muestra los datos del alumno y además puede modificarlos. Actividades: Se mostrarán las actividades disponibles, y podrá participar en cualquier actividad. Además, se podrá acceder a la información de una actividad en cuestión y, consultar si procede, el informe de la realización de esta. </w:t>
      </w:r>
    </w:p>
    <w:p w:rsidR="00CB34DC" w:rsidRPr="00A016AC" w:rsidRDefault="00A016AC" w:rsidP="00A016AC">
      <w:pPr>
        <w:pStyle w:val="Prrafodelista"/>
        <w:numPr>
          <w:ilvl w:val="0"/>
          <w:numId w:val="12"/>
        </w:numPr>
        <w:rPr>
          <w:rFonts w:cstheme="minorHAnsi"/>
        </w:rPr>
      </w:pPr>
      <w:r w:rsidRPr="00A016AC">
        <w:rPr>
          <w:rFonts w:cstheme="minorHAnsi"/>
          <w:b/>
        </w:rPr>
        <w:t>Solicitudes</w:t>
      </w:r>
      <w:r w:rsidRPr="00A016AC">
        <w:rPr>
          <w:rFonts w:cstheme="minorHAnsi"/>
        </w:rPr>
        <w:t>: Aquí aparecen las solicitudes y su estado hechos para participar en las actividades. Salir: Cerrar sesión de la aplicación.</w:t>
      </w:r>
    </w:p>
    <w:p w:rsidR="006E5A02" w:rsidRDefault="006E5A02" w:rsidP="006E5A02">
      <w:pPr>
        <w:pStyle w:val="Ttulo2"/>
      </w:pPr>
      <w:bookmarkStart w:id="8" w:name="_Toc39358024"/>
      <w:r>
        <w:t>requisitos cumplidos</w:t>
      </w:r>
      <w:bookmarkEnd w:id="8"/>
    </w:p>
    <w:p w:rsidR="006E5A02" w:rsidRDefault="006E5A02" w:rsidP="006E5A02">
      <w:pPr>
        <w:pStyle w:val="Prrafodelista"/>
        <w:numPr>
          <w:ilvl w:val="0"/>
          <w:numId w:val="12"/>
        </w:numPr>
      </w:pPr>
      <w:r w:rsidRPr="00CB34DC">
        <w:rPr>
          <w:b/>
        </w:rPr>
        <w:t>RF-7</w:t>
      </w:r>
      <w:r>
        <w:t>: Petición de Actividad</w:t>
      </w:r>
    </w:p>
    <w:p w:rsidR="006E5A02" w:rsidRDefault="006E5A02" w:rsidP="006E5A02">
      <w:pPr>
        <w:pStyle w:val="Prrafodelista"/>
        <w:numPr>
          <w:ilvl w:val="0"/>
          <w:numId w:val="12"/>
        </w:numPr>
      </w:pPr>
      <w:r w:rsidRPr="00CB34DC">
        <w:rPr>
          <w:b/>
        </w:rPr>
        <w:t>RF-10</w:t>
      </w:r>
      <w:r>
        <w:t>: Evaluación</w:t>
      </w:r>
    </w:p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BA1C07" w:rsidRDefault="00BA1C07" w:rsidP="00BA1C07"/>
    <w:p w:rsidR="006E5A02" w:rsidRDefault="006E5A02" w:rsidP="006E5A02"/>
    <w:p w:rsidR="006E5A02" w:rsidRDefault="006E5A02" w:rsidP="006E5A02">
      <w:pPr>
        <w:pStyle w:val="Ttulo1"/>
      </w:pPr>
      <w:bookmarkStart w:id="9" w:name="_Toc39358025"/>
      <w:r>
        <w:t xml:space="preserve">actor: </w:t>
      </w:r>
      <w:r w:rsidR="00F41931">
        <w:t>Responsable</w:t>
      </w:r>
      <w:bookmarkEnd w:id="9"/>
    </w:p>
    <w:p w:rsidR="00BA1C07" w:rsidRDefault="00BA1C07" w:rsidP="00BA1C07"/>
    <w:p w:rsidR="00BA1C07" w:rsidRPr="00BA1C07" w:rsidRDefault="00BA1C07" w:rsidP="00BA1C07">
      <w:r w:rsidRPr="00BA1C07">
        <w:rPr>
          <w:noProof/>
          <w:lang w:eastAsia="es-ES"/>
        </w:rPr>
        <w:drawing>
          <wp:inline distT="0" distB="0" distL="0" distR="0">
            <wp:extent cx="5731510" cy="3916315"/>
            <wp:effectExtent l="0" t="0" r="2540" b="8255"/>
            <wp:docPr id="8" name="Imagen 8" descr="C:\Users\josea\OneDrive\Pictures\Grafo de navegación respon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a\OneDrive\Pictures\Grafo de navegación responsab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02" w:rsidRDefault="006E5A02" w:rsidP="006E5A02">
      <w:pPr>
        <w:pStyle w:val="Ttulo2"/>
      </w:pPr>
      <w:bookmarkStart w:id="10" w:name="_Toc39358026"/>
      <w:r>
        <w:t>explicación</w:t>
      </w:r>
      <w:bookmarkEnd w:id="10"/>
    </w:p>
    <w:p w:rsidR="006E5A02" w:rsidRPr="00CB34DC" w:rsidRDefault="006E5A02" w:rsidP="006E5A02">
      <w:r w:rsidRPr="00CB34DC">
        <w:t>Un usuario con el rol de responsable de actividades tiene permisos para modificar actividades, añadir usuarios (participantes) a estas actividades y generar informes de la realización de la actividad para cada alumno, poniendo una evaluación de ser necesario.</w:t>
      </w:r>
    </w:p>
    <w:p w:rsidR="006E5A02" w:rsidRPr="00CB34DC" w:rsidRDefault="006E5A02" w:rsidP="006E5A02">
      <w:r w:rsidRPr="00CB34DC">
        <w:rPr>
          <w:b/>
        </w:rPr>
        <w:t>Inicio</w:t>
      </w:r>
      <w:r w:rsidRPr="00CB34DC">
        <w:t>: Pagina de bienvenida para el responsable.</w:t>
      </w:r>
    </w:p>
    <w:p w:rsidR="006E5A02" w:rsidRPr="00CB34DC" w:rsidRDefault="006E5A02" w:rsidP="006E5A02">
      <w:r w:rsidRPr="00CB34DC">
        <w:rPr>
          <w:b/>
        </w:rPr>
        <w:t>Mis datos</w:t>
      </w:r>
      <w:r w:rsidRPr="00CB34DC">
        <w:t xml:space="preserve">: Se mostrarán todos los datos que tendría un usuario, además </w:t>
      </w:r>
      <w:r w:rsidR="005A712C" w:rsidRPr="00CB34DC">
        <w:t>del</w:t>
      </w:r>
      <w:r w:rsidRPr="00CB34DC">
        <w:t xml:space="preserve"> departamento al que pertenece el responsable. Todos estos datos se pueden modificar desde esta página.</w:t>
      </w:r>
    </w:p>
    <w:p w:rsidR="006E5A02" w:rsidRPr="00CB34DC" w:rsidRDefault="006E5A02" w:rsidP="006E5A02">
      <w:r w:rsidRPr="00CB34DC">
        <w:rPr>
          <w:b/>
        </w:rPr>
        <w:t>Alumnos</w:t>
      </w:r>
      <w:r w:rsidRPr="00CB34DC">
        <w:t>: Una página donde aparece una lista de todos los alumnos que existen en la plataforma.</w:t>
      </w:r>
    </w:p>
    <w:p w:rsidR="006E5A02" w:rsidRPr="00CB34DC" w:rsidRDefault="006E5A02" w:rsidP="006E5A02">
      <w:r w:rsidRPr="00CB34DC">
        <w:rPr>
          <w:b/>
        </w:rPr>
        <w:t>Actividades</w:t>
      </w:r>
      <w:r w:rsidRPr="00CB34DC">
        <w:t>: Se muestran todas las actividades (aceptadas o no) de la plataforma, pudiendo modificar su estado.</w:t>
      </w:r>
    </w:p>
    <w:p w:rsidR="006E5A02" w:rsidRPr="00CB34DC" w:rsidRDefault="006E5A02" w:rsidP="006E5A02">
      <w:r w:rsidRPr="00CB34DC">
        <w:rPr>
          <w:b/>
        </w:rPr>
        <w:t>Solicitudes</w:t>
      </w:r>
      <w:r w:rsidRPr="00CB34DC">
        <w:t>: Aparecen todas las solicitudes hechas por los usuarios y alumnos de participar en las diferentes actividades. El responsable puede aceptar o denegar esta petición.</w:t>
      </w:r>
    </w:p>
    <w:p w:rsidR="006E5A02" w:rsidRDefault="006E5A02" w:rsidP="006E5A02">
      <w:r w:rsidRPr="00CB34DC">
        <w:rPr>
          <w:b/>
        </w:rPr>
        <w:t>Salir</w:t>
      </w:r>
      <w:r w:rsidRPr="00CB34DC">
        <w:t>:</w:t>
      </w:r>
      <w:r w:rsidR="00CB34DC" w:rsidRPr="00CB34DC">
        <w:t xml:space="preserve"> Cerrar sesión</w:t>
      </w:r>
      <w:r w:rsidRPr="00CB34DC">
        <w:t xml:space="preserve"> de la aplicación.</w:t>
      </w:r>
    </w:p>
    <w:p w:rsidR="00CB34DC" w:rsidRPr="00CB34DC" w:rsidRDefault="00CB34DC" w:rsidP="006E5A02"/>
    <w:p w:rsidR="006E5A02" w:rsidRDefault="006E5A02" w:rsidP="006E5A02">
      <w:pPr>
        <w:pStyle w:val="Ttulo2"/>
      </w:pPr>
      <w:bookmarkStart w:id="11" w:name="_Toc39358027"/>
      <w:r>
        <w:lastRenderedPageBreak/>
        <w:t>requisitos cumplidos</w:t>
      </w:r>
      <w:bookmarkEnd w:id="11"/>
    </w:p>
    <w:p w:rsidR="00E17845" w:rsidRDefault="005A712C" w:rsidP="006E5A02">
      <w:pPr>
        <w:pStyle w:val="Prrafodelista"/>
        <w:numPr>
          <w:ilvl w:val="0"/>
          <w:numId w:val="12"/>
        </w:numPr>
      </w:pPr>
      <w:r w:rsidRPr="00CB34DC">
        <w:rPr>
          <w:b/>
        </w:rPr>
        <w:t>RF-5</w:t>
      </w:r>
      <w:r>
        <w:t>: Generar Informe</w:t>
      </w:r>
    </w:p>
    <w:p w:rsidR="005A712C" w:rsidRDefault="005A712C" w:rsidP="006E5A02">
      <w:pPr>
        <w:pStyle w:val="Prrafodelista"/>
        <w:numPr>
          <w:ilvl w:val="0"/>
          <w:numId w:val="12"/>
        </w:numPr>
      </w:pPr>
      <w:r w:rsidRPr="00CB34DC">
        <w:rPr>
          <w:b/>
        </w:rPr>
        <w:t>RF-6</w:t>
      </w:r>
      <w:r>
        <w:t>: Clasificación de Actividad</w:t>
      </w:r>
    </w:p>
    <w:p w:rsidR="005A712C" w:rsidRDefault="005A712C" w:rsidP="006E5A02">
      <w:pPr>
        <w:pStyle w:val="Prrafodelista"/>
        <w:numPr>
          <w:ilvl w:val="0"/>
          <w:numId w:val="12"/>
        </w:numPr>
      </w:pPr>
      <w:r w:rsidRPr="00CB34DC">
        <w:rPr>
          <w:b/>
        </w:rPr>
        <w:t>RF-9</w:t>
      </w:r>
      <w:r>
        <w:t>: Aceptación de solitudes de participación</w:t>
      </w:r>
    </w:p>
    <w:p w:rsidR="006E5A02" w:rsidRDefault="006E5A02" w:rsidP="006E5A02">
      <w:pPr>
        <w:pStyle w:val="Prrafodelista"/>
        <w:numPr>
          <w:ilvl w:val="0"/>
          <w:numId w:val="12"/>
        </w:numPr>
      </w:pPr>
      <w:r w:rsidRPr="00CB34DC">
        <w:rPr>
          <w:b/>
        </w:rPr>
        <w:t>RF-10</w:t>
      </w:r>
      <w:r>
        <w:t>: Evaluación</w:t>
      </w:r>
    </w:p>
    <w:p w:rsidR="005A712C" w:rsidRDefault="005A712C" w:rsidP="005A712C"/>
    <w:p w:rsidR="005A712C" w:rsidRDefault="005A712C" w:rsidP="005A712C">
      <w:pPr>
        <w:pStyle w:val="Ttulo1"/>
      </w:pPr>
      <w:bookmarkStart w:id="12" w:name="_Toc39358028"/>
      <w:r>
        <w:t>actor: ong</w:t>
      </w:r>
      <w:bookmarkEnd w:id="12"/>
    </w:p>
    <w:p w:rsidR="00BA1C07" w:rsidRDefault="00BA1C07" w:rsidP="00BA1C07"/>
    <w:p w:rsidR="00BA1C07" w:rsidRDefault="00BA1C07" w:rsidP="00BA1C07">
      <w:r w:rsidRPr="00BA1C07">
        <w:rPr>
          <w:noProof/>
          <w:lang w:eastAsia="es-ES"/>
        </w:rPr>
        <w:drawing>
          <wp:inline distT="0" distB="0" distL="0" distR="0">
            <wp:extent cx="5731510" cy="3137688"/>
            <wp:effectExtent l="0" t="0" r="2540" b="5715"/>
            <wp:docPr id="9" name="Imagen 9" descr="C:\Users\josea\OneDrive\Pictures\Grafo de navegación 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a\OneDrive\Pictures\Grafo de navegación o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C07" w:rsidRPr="00BA1C07" w:rsidRDefault="00BA1C07" w:rsidP="00BA1C07"/>
    <w:p w:rsidR="005A712C" w:rsidRDefault="005A712C" w:rsidP="005A712C">
      <w:pPr>
        <w:pStyle w:val="Ttulo2"/>
      </w:pPr>
      <w:bookmarkStart w:id="13" w:name="_Toc39358029"/>
      <w:r>
        <w:t>explicación</w:t>
      </w:r>
      <w:bookmarkEnd w:id="13"/>
    </w:p>
    <w:p w:rsidR="005A712C" w:rsidRDefault="005A712C" w:rsidP="005A712C">
      <w:r>
        <w:t>Una ONG no tiene acceso a la plataforma hasta que un administrador le proporciona el usuario y contraseña para el inicio de sesión.</w:t>
      </w:r>
    </w:p>
    <w:p w:rsidR="005A712C" w:rsidRDefault="005A712C" w:rsidP="005A712C">
      <w:r>
        <w:t>Dentro de la plataforma, una ONG puede modificar sus datos y consultar las actividades existentes, así como crear propuestas para la creación de otras actividades que recibirán los responsables.</w:t>
      </w:r>
    </w:p>
    <w:p w:rsidR="005A712C" w:rsidRPr="00CB34DC" w:rsidRDefault="005A712C" w:rsidP="005A712C">
      <w:r w:rsidRPr="00CB34DC">
        <w:rPr>
          <w:b/>
        </w:rPr>
        <w:t>Inicio</w:t>
      </w:r>
      <w:r w:rsidRPr="00CB34DC">
        <w:t>: Pagina de bienvenida para la ONG.</w:t>
      </w:r>
    </w:p>
    <w:p w:rsidR="005A712C" w:rsidRPr="00CB34DC" w:rsidRDefault="005A712C" w:rsidP="005A712C">
      <w:r w:rsidRPr="00CB34DC">
        <w:rPr>
          <w:b/>
        </w:rPr>
        <w:t>Mis datos</w:t>
      </w:r>
      <w:r w:rsidRPr="00CB34DC">
        <w:t>: se muestran los datos de la ONG y permite la modificación de estos.</w:t>
      </w:r>
    </w:p>
    <w:p w:rsidR="005A712C" w:rsidRPr="00CB34DC" w:rsidRDefault="005A712C" w:rsidP="005A712C">
      <w:r w:rsidRPr="00CB34DC">
        <w:rPr>
          <w:b/>
        </w:rPr>
        <w:t>Actividades</w:t>
      </w:r>
      <w:r w:rsidRPr="00CB34DC">
        <w:t>: muestra una lista de actividades existentes y permite la creación de nuevas actividades, que se clasificaran como no aceptadas y no serán visibles hasta que un responsable las valide.</w:t>
      </w:r>
    </w:p>
    <w:p w:rsidR="00CB34DC" w:rsidRDefault="00CB34DC" w:rsidP="00CB34DC">
      <w:r w:rsidRPr="00CB34DC">
        <w:rPr>
          <w:b/>
        </w:rPr>
        <w:t>Salir</w:t>
      </w:r>
      <w:r w:rsidRPr="00CB34DC">
        <w:t>: Cerrar sesión de la aplicación.</w:t>
      </w:r>
    </w:p>
    <w:p w:rsidR="00CB34DC" w:rsidRPr="00CB34DC" w:rsidRDefault="00CB34DC" w:rsidP="00CB34DC"/>
    <w:p w:rsidR="005A712C" w:rsidRDefault="005A712C" w:rsidP="005A712C">
      <w:pPr>
        <w:pStyle w:val="Ttulo2"/>
      </w:pPr>
      <w:bookmarkStart w:id="14" w:name="_Toc39358030"/>
      <w:r>
        <w:t>requisitos cumplidos</w:t>
      </w:r>
      <w:bookmarkEnd w:id="14"/>
    </w:p>
    <w:p w:rsidR="005A712C" w:rsidRDefault="005A712C" w:rsidP="005A712C">
      <w:pPr>
        <w:pStyle w:val="Prrafodelista"/>
        <w:numPr>
          <w:ilvl w:val="0"/>
          <w:numId w:val="12"/>
        </w:numPr>
      </w:pPr>
      <w:r w:rsidRPr="00CB34DC">
        <w:rPr>
          <w:b/>
        </w:rPr>
        <w:t>RF-4</w:t>
      </w:r>
      <w:r>
        <w:t>: Actividad</w:t>
      </w:r>
    </w:p>
    <w:p w:rsidR="00BA1C07" w:rsidRDefault="00BA1C07" w:rsidP="00CB34DC"/>
    <w:p w:rsidR="008D3B8B" w:rsidRDefault="005A712C" w:rsidP="00C074C2">
      <w:pPr>
        <w:pStyle w:val="Ttulo1"/>
      </w:pPr>
      <w:bookmarkStart w:id="15" w:name="_Toc39358031"/>
      <w:r>
        <w:lastRenderedPageBreak/>
        <w:t>actor: administrado</w:t>
      </w:r>
      <w:r w:rsidR="00C074C2">
        <w:t>r</w:t>
      </w:r>
      <w:bookmarkEnd w:id="15"/>
    </w:p>
    <w:p w:rsidR="00C074C2" w:rsidRPr="00C074C2" w:rsidRDefault="00C074C2" w:rsidP="00C074C2"/>
    <w:p w:rsidR="00C074C2" w:rsidRDefault="00C074C2" w:rsidP="00C074C2">
      <w:r>
        <w:rPr>
          <w:noProof/>
          <w:lang w:eastAsia="es-ES"/>
        </w:rPr>
        <w:drawing>
          <wp:inline distT="0" distB="0" distL="0" distR="0" wp14:anchorId="04F769E3" wp14:editId="22A5EB68">
            <wp:extent cx="5730240" cy="185166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4C2" w:rsidRPr="00C074C2" w:rsidRDefault="00C074C2" w:rsidP="00C074C2"/>
    <w:p w:rsidR="005A712C" w:rsidRDefault="005A712C" w:rsidP="005A712C">
      <w:pPr>
        <w:pStyle w:val="Ttulo2"/>
      </w:pPr>
      <w:bookmarkStart w:id="16" w:name="_Toc39358032"/>
      <w:r>
        <w:t>explicación</w:t>
      </w:r>
      <w:bookmarkEnd w:id="16"/>
    </w:p>
    <w:p w:rsidR="005A712C" w:rsidRDefault="005A712C" w:rsidP="005A712C">
      <w:r>
        <w:t>El administrador posee todos los permisos para modificar cualquier dato dentro de la aplicación, desde crear usuarios nuevos y asignarles un rol, como modificar o crear los informes de las actividades. Es el responsable de crear los usuarios para las ONG</w:t>
      </w:r>
    </w:p>
    <w:p w:rsidR="005A712C" w:rsidRPr="00CB34DC" w:rsidRDefault="005A712C" w:rsidP="005A712C">
      <w:r w:rsidRPr="00CB34DC">
        <w:rPr>
          <w:b/>
        </w:rPr>
        <w:t>Inicio</w:t>
      </w:r>
      <w:r w:rsidRPr="00CB34DC">
        <w:t>: Pagina de bienvenida para la ONG.</w:t>
      </w:r>
    </w:p>
    <w:p w:rsidR="005A712C" w:rsidRPr="00CB34DC" w:rsidRDefault="005A712C" w:rsidP="005A712C">
      <w:r w:rsidRPr="00CB34DC">
        <w:rPr>
          <w:b/>
        </w:rPr>
        <w:t>Usuarios</w:t>
      </w:r>
      <w:r w:rsidRPr="00CB34DC">
        <w:t>: Muestra una lista de los usuarios sin rol asignado. Permite la modificación y creación de estos.</w:t>
      </w:r>
    </w:p>
    <w:p w:rsidR="005A712C" w:rsidRPr="00CB34DC" w:rsidRDefault="005A712C" w:rsidP="005A712C">
      <w:r w:rsidRPr="00CB34DC">
        <w:rPr>
          <w:b/>
        </w:rPr>
        <w:t>ONGS</w:t>
      </w:r>
      <w:r w:rsidRPr="00CB34DC">
        <w:t>: Muestra una lista de ONGS registradas en la aplicación. Permite la modificación y creación de estos.</w:t>
      </w:r>
    </w:p>
    <w:p w:rsidR="005A712C" w:rsidRPr="00CB34DC" w:rsidRDefault="005A712C" w:rsidP="005A712C">
      <w:r w:rsidRPr="00CB34DC">
        <w:rPr>
          <w:b/>
        </w:rPr>
        <w:t>Usuarios</w:t>
      </w:r>
      <w:r w:rsidRPr="00CB34DC">
        <w:t>: Muestra una lista de todos los usuarios que están registrados en la aplicación. Permite la modificación y creación de estos.</w:t>
      </w:r>
    </w:p>
    <w:p w:rsidR="005A712C" w:rsidRPr="00CB34DC" w:rsidRDefault="005A712C" w:rsidP="005A712C">
      <w:r w:rsidRPr="00CB34DC">
        <w:rPr>
          <w:b/>
        </w:rPr>
        <w:t>Responsables</w:t>
      </w:r>
      <w:r w:rsidRPr="00CB34DC">
        <w:t>: Muestra una lista de todos los responsables. Permite la modificación y creación de estos.</w:t>
      </w:r>
    </w:p>
    <w:p w:rsidR="005A712C" w:rsidRPr="00CB34DC" w:rsidRDefault="005A712C" w:rsidP="005A712C">
      <w:r w:rsidRPr="00CB34DC">
        <w:rPr>
          <w:b/>
        </w:rPr>
        <w:t>Actividades</w:t>
      </w:r>
      <w:r w:rsidRPr="00CB34DC">
        <w:t>: Muestra una lista de todas las actividades, sea cual sea su estado. Permite la modificación y creación de estos. A través de estas actividades se accede a la información de cada una de ellas y a la lista de participantes, pudiendo también modificarlos o añadirlos a la actividad.</w:t>
      </w:r>
    </w:p>
    <w:p w:rsidR="005A712C" w:rsidRPr="00CB34DC" w:rsidRDefault="005A712C" w:rsidP="005A712C">
      <w:r w:rsidRPr="00CB34DC">
        <w:rPr>
          <w:b/>
        </w:rPr>
        <w:t>Solicitudes</w:t>
      </w:r>
      <w:r w:rsidRPr="00CB34DC">
        <w:t>: Muestra una lista de solicitudes hechas por los diferentes usuarios para participar en las actividades de la aplicación. El administrador puede modificar o añadir estas solicitudes.</w:t>
      </w:r>
    </w:p>
    <w:p w:rsidR="005A712C" w:rsidRPr="00CB34DC" w:rsidRDefault="00CB34DC" w:rsidP="00CB34DC">
      <w:r w:rsidRPr="00CB34DC">
        <w:rPr>
          <w:b/>
        </w:rPr>
        <w:t>Salir</w:t>
      </w:r>
      <w:r w:rsidRPr="00CB34DC">
        <w:t>: Cerrar sesión de la aplicación.</w:t>
      </w:r>
    </w:p>
    <w:p w:rsidR="00CB34DC" w:rsidRPr="005A712C" w:rsidRDefault="00CB34DC" w:rsidP="00CB34DC"/>
    <w:p w:rsidR="005A712C" w:rsidRDefault="005A712C" w:rsidP="005A712C">
      <w:pPr>
        <w:pStyle w:val="Ttulo2"/>
      </w:pPr>
      <w:bookmarkStart w:id="17" w:name="_Toc39358033"/>
      <w:r>
        <w:t>requisitos cumplidos</w:t>
      </w:r>
      <w:bookmarkEnd w:id="17"/>
    </w:p>
    <w:p w:rsidR="005A712C" w:rsidRDefault="005A712C" w:rsidP="005A712C">
      <w:pPr>
        <w:pStyle w:val="Prrafodelista"/>
        <w:numPr>
          <w:ilvl w:val="0"/>
          <w:numId w:val="12"/>
        </w:numPr>
      </w:pPr>
      <w:r w:rsidRPr="00CB34DC">
        <w:rPr>
          <w:b/>
        </w:rPr>
        <w:t>RF-1</w:t>
      </w:r>
      <w:r>
        <w:t>: ONG</w:t>
      </w:r>
    </w:p>
    <w:p w:rsidR="00D2671F" w:rsidRDefault="00D2671F" w:rsidP="00C80DFF">
      <w:pPr>
        <w:pStyle w:val="Prrafodelista"/>
        <w:numPr>
          <w:ilvl w:val="0"/>
          <w:numId w:val="12"/>
        </w:numPr>
      </w:pPr>
      <w:r w:rsidRPr="00D2671F">
        <w:rPr>
          <w:b/>
        </w:rPr>
        <w:t>RF-2</w:t>
      </w:r>
      <w:r>
        <w:t>: Usuarios</w:t>
      </w:r>
    </w:p>
    <w:p w:rsidR="006E5A02" w:rsidRDefault="005A712C" w:rsidP="00163847">
      <w:pPr>
        <w:pStyle w:val="Prrafodelista"/>
        <w:numPr>
          <w:ilvl w:val="0"/>
          <w:numId w:val="12"/>
        </w:numPr>
      </w:pPr>
      <w:r w:rsidRPr="00D2671F">
        <w:rPr>
          <w:b/>
        </w:rPr>
        <w:t>RF-8</w:t>
      </w:r>
      <w:r>
        <w:t>: Validar Acceso</w:t>
      </w:r>
    </w:p>
    <w:p w:rsidR="00C074C2" w:rsidRDefault="00C074C2" w:rsidP="00C074C2"/>
    <w:p w:rsidR="00C074C2" w:rsidRDefault="00C074C2" w:rsidP="00C074C2"/>
    <w:p w:rsidR="00C074C2" w:rsidRDefault="00C074C2" w:rsidP="00C074C2"/>
    <w:p w:rsidR="00C074C2" w:rsidRDefault="00C074C2" w:rsidP="00C074C2"/>
    <w:p w:rsidR="00C074C2" w:rsidRDefault="00C074C2" w:rsidP="00C074C2"/>
    <w:p w:rsidR="00C074C2" w:rsidRDefault="00C074C2" w:rsidP="00C074C2">
      <w:pPr>
        <w:pStyle w:val="Ttulo1"/>
      </w:pPr>
      <w:bookmarkStart w:id="18" w:name="_Toc39358034"/>
      <w:r>
        <w:t>NOTA</w:t>
      </w:r>
      <w:bookmarkEnd w:id="18"/>
    </w:p>
    <w:p w:rsidR="00C074C2" w:rsidRPr="00C074C2" w:rsidRDefault="00C074C2" w:rsidP="00C074C2"/>
    <w:p w:rsidR="00C074C2" w:rsidRDefault="00C074C2" w:rsidP="00C074C2">
      <w:pPr>
        <w:pStyle w:val="Ttulo2"/>
      </w:pPr>
      <w:bookmarkStart w:id="19" w:name="_Toc39358035"/>
      <w:r>
        <w:t>ENLACE DE LOS GRAFOS DE NAVEGACIÓN</w:t>
      </w:r>
      <w:bookmarkEnd w:id="19"/>
    </w:p>
    <w:p w:rsidR="00C074C2" w:rsidRDefault="00C074C2" w:rsidP="00C074C2">
      <w:hyperlink r:id="rId16" w:history="1">
        <w:r w:rsidRPr="00675826">
          <w:rPr>
            <w:rStyle w:val="Hipervnculo"/>
          </w:rPr>
          <w:t>https://app.creately.com/diagram/mgBPTI7RduP/view</w:t>
        </w:r>
      </w:hyperlink>
    </w:p>
    <w:p w:rsidR="00C074C2" w:rsidRDefault="00C074C2" w:rsidP="00C074C2"/>
    <w:p w:rsidR="00C074C2" w:rsidRDefault="00C074C2" w:rsidP="00C074C2">
      <w:pPr>
        <w:pStyle w:val="Ttulo2"/>
      </w:pPr>
      <w:bookmarkStart w:id="20" w:name="_Toc39358036"/>
      <w:r>
        <w:t>NOMBRE DE PROYECTO</w:t>
      </w:r>
      <w:bookmarkEnd w:id="20"/>
    </w:p>
    <w:p w:rsidR="00C074C2" w:rsidRDefault="00C074C2" w:rsidP="00C074C2">
      <w:proofErr w:type="spellStart"/>
      <w:r w:rsidRPr="00C074C2">
        <w:t>ProyectoAPS</w:t>
      </w:r>
      <w:proofErr w:type="spellEnd"/>
    </w:p>
    <w:p w:rsidR="00C074C2" w:rsidRDefault="00C074C2" w:rsidP="00C074C2"/>
    <w:p w:rsidR="00C074C2" w:rsidRDefault="00C074C2" w:rsidP="00C074C2">
      <w:pPr>
        <w:pStyle w:val="Ttulo2"/>
      </w:pPr>
      <w:bookmarkStart w:id="21" w:name="_Toc39358037"/>
      <w:r>
        <w:t>último commit</w:t>
      </w:r>
      <w:bookmarkEnd w:id="21"/>
    </w:p>
    <w:p w:rsidR="00C074C2" w:rsidRPr="00444D8A" w:rsidRDefault="00444D8A" w:rsidP="00C074C2">
      <w:pPr>
        <w:rPr>
          <w:rFonts w:cstheme="minorHAnsi"/>
        </w:rPr>
      </w:pPr>
      <w:r w:rsidRPr="00444D8A">
        <w:rPr>
          <w:rFonts w:cstheme="minorHAnsi"/>
        </w:rPr>
        <w:t>7185ab9</w:t>
      </w:r>
      <w:bookmarkStart w:id="22" w:name="_GoBack"/>
      <w:bookmarkEnd w:id="22"/>
    </w:p>
    <w:sectPr w:rsidR="00C074C2" w:rsidRPr="00444D8A" w:rsidSect="00E37F9F">
      <w:headerReference w:type="default" r:id="rId17"/>
      <w:footerReference w:type="default" r:id="rId18"/>
      <w:headerReference w:type="first" r:id="rId19"/>
      <w:pgSz w:w="11906" w:h="16838" w:code="9"/>
      <w:pgMar w:top="1474" w:right="1440" w:bottom="1588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2AA1" w:rsidRDefault="00E52AA1">
      <w:r>
        <w:separator/>
      </w:r>
    </w:p>
    <w:p w:rsidR="00E52AA1" w:rsidRDefault="00E52AA1"/>
  </w:endnote>
  <w:endnote w:type="continuationSeparator" w:id="0">
    <w:p w:rsidR="00E52AA1" w:rsidRDefault="00E52AA1">
      <w:r>
        <w:continuationSeparator/>
      </w:r>
    </w:p>
    <w:p w:rsidR="00E52AA1" w:rsidRDefault="00E52A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pie de página"/>
    </w:tblPr>
    <w:tblGrid>
      <w:gridCol w:w="1354"/>
      <w:gridCol w:w="6318"/>
      <w:gridCol w:w="1354"/>
    </w:tblGrid>
    <w:tr w:rsidR="00907CBB" w:rsidTr="00B87079">
      <w:tc>
        <w:tcPr>
          <w:tcW w:w="750" w:type="pct"/>
        </w:tcPr>
        <w:p w:rsidR="00907CBB" w:rsidRDefault="00907CBB">
          <w:pPr>
            <w:pStyle w:val="Piedepgina"/>
          </w:pPr>
        </w:p>
      </w:tc>
      <w:tc>
        <w:tcPr>
          <w:tcW w:w="3500" w:type="pct"/>
        </w:tcPr>
        <w:p w:rsidR="00907CBB" w:rsidRDefault="00907CBB" w:rsidP="00E8467F">
          <w:pPr>
            <w:pStyle w:val="Piedepgina"/>
            <w:jc w:val="center"/>
          </w:pPr>
        </w:p>
      </w:tc>
      <w:tc>
        <w:tcPr>
          <w:tcW w:w="750" w:type="pct"/>
        </w:tcPr>
        <w:p w:rsidR="00907CBB" w:rsidRDefault="00107CB6">
          <w:pPr>
            <w:pStyle w:val="Piedepgina"/>
            <w:jc w:val="right"/>
          </w:pPr>
          <w:r>
            <w:rPr>
              <w:lang w:bidi="es-ES"/>
            </w:rPr>
            <w:fldChar w:fldCharType="begin"/>
          </w:r>
          <w:r>
            <w:rPr>
              <w:lang w:bidi="es-ES"/>
            </w:rPr>
            <w:instrText xml:space="preserve"> PAGE  \* Arabic </w:instrText>
          </w:r>
          <w:r>
            <w:rPr>
              <w:lang w:bidi="es-ES"/>
            </w:rPr>
            <w:fldChar w:fldCharType="separate"/>
          </w:r>
          <w:r w:rsidR="006A17FB">
            <w:rPr>
              <w:noProof/>
              <w:lang w:bidi="es-ES"/>
            </w:rPr>
            <w:t>7</w:t>
          </w:r>
          <w:r>
            <w:rPr>
              <w:lang w:bidi="es-ES"/>
            </w:rPr>
            <w:fldChar w:fldCharType="end"/>
          </w:r>
        </w:p>
      </w:tc>
    </w:tr>
  </w:tbl>
  <w:p w:rsidR="00907CBB" w:rsidRDefault="00907CB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2AA1" w:rsidRDefault="00E52AA1">
      <w:r>
        <w:separator/>
      </w:r>
    </w:p>
    <w:p w:rsidR="00E52AA1" w:rsidRDefault="00E52AA1"/>
  </w:footnote>
  <w:footnote w:type="continuationSeparator" w:id="0">
    <w:p w:rsidR="00E52AA1" w:rsidRDefault="00E52AA1">
      <w:r>
        <w:continuationSeparator/>
      </w:r>
    </w:p>
    <w:p w:rsidR="00E52AA1" w:rsidRDefault="00E52AA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7CBB" w:rsidRDefault="00D10523">
    <w:pPr>
      <w:pStyle w:val="Encabezado"/>
    </w:pPr>
    <w:r>
      <w:t>Grafo de Navegación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6E05" w:rsidRDefault="00736E05">
    <w:pPr>
      <w:pStyle w:val="Encabezado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B16511A" wp14:editId="3DB52E6B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9525" b="0"/>
              <wp:wrapNone/>
              <wp:docPr id="2" name="Grupo 2" descr="Barra lateral decorativa de portada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  <a:solidFill>
                        <a:schemeClr val="accent1">
                          <a:lumMod val="50000"/>
                        </a:schemeClr>
                      </a:solidFill>
                    </wpg:grpSpPr>
                    <wps:wsp>
                      <wps:cNvPr id="3" name="Rectángulo 3" descr="Barra lateral decorativa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ángulo 5" descr="Barra lateral decorativa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5678DC99" id="Grupo 2" o:spid="_x0000_s1026" alt="Barra lateral decorativa de portada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">
              <v:rect id="Rectángulo 3" o:spid="_x0000_s1027" alt="Barra lateral decorativa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gwFsIA&#10;AADaAAAADwAAAGRycy9kb3ducmV2LnhtbESPzWrDMBCE74G8g9hAbomcB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CDAWwgAAANoAAAAPAAAAAAAAAAAAAAAAAJgCAABkcnMvZG93&#10;bnJldi54bWxQSwUGAAAAAAQABAD1AAAAhwMAAAAA&#10;" filled="f" stroked="f" strokeweight="1pt"/>
              <v:rect id="Rectángulo 5" o:spid="_x0000_s1028" alt="Barra lateral decorativa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4ksMUA&#10;AADaAAAADwAAAGRycy9kb3ducmV2LnhtbESPT2vCQBTE70K/w/IKvUjdVOofUlcRaSH2otUcenzN&#10;vmaD2bchu43x23cFweMwM79hFqve1qKj1leOFbyMEhDEhdMVlwry48fzHIQPyBprx6TgQh5Wy4fB&#10;AlPtzvxF3SGUIkLYp6jAhNCkUvrCkEU/cg1x9H5dazFE2ZZSt3iOcFvLcZJMpcWK44LBhjaGitPh&#10;zyoY7t5fzTb7TPZZl+dN/f0z24xnSj099us3EIH6cA/f2plWMIHrlXg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/iSwxQAAANoAAAAPAAAAAAAAAAAAAAAAAJgCAABkcnMv&#10;ZG93bnJldi54bWxQSwUGAAAAAAQABAD1AAAAigMAAAAA&#10;" filled="f" stroked="f" strokeweight="1pt">
                <v:path arrowok="t"/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5D53A6D"/>
    <w:multiLevelType w:val="hybridMultilevel"/>
    <w:tmpl w:val="7C649506"/>
    <w:lvl w:ilvl="0" w:tplc="B3CADC5E">
      <w:numFmt w:val="bullet"/>
      <w:lvlText w:val="-"/>
      <w:lvlJc w:val="left"/>
      <w:pPr>
        <w:ind w:left="432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1">
    <w:nsid w:val="256D6D20"/>
    <w:multiLevelType w:val="hybridMultilevel"/>
    <w:tmpl w:val="B4DE4594"/>
    <w:lvl w:ilvl="0" w:tplc="A8B0EC6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67F"/>
    <w:rsid w:val="0002721F"/>
    <w:rsid w:val="00067E02"/>
    <w:rsid w:val="00101AAC"/>
    <w:rsid w:val="00107CB6"/>
    <w:rsid w:val="0013333F"/>
    <w:rsid w:val="00163847"/>
    <w:rsid w:val="00193898"/>
    <w:rsid w:val="00194C3C"/>
    <w:rsid w:val="001978A1"/>
    <w:rsid w:val="001E1916"/>
    <w:rsid w:val="002B21AE"/>
    <w:rsid w:val="00312DD5"/>
    <w:rsid w:val="0033593E"/>
    <w:rsid w:val="003D47C7"/>
    <w:rsid w:val="00401D12"/>
    <w:rsid w:val="00444D8A"/>
    <w:rsid w:val="004534A5"/>
    <w:rsid w:val="004566FA"/>
    <w:rsid w:val="00495232"/>
    <w:rsid w:val="004A188D"/>
    <w:rsid w:val="004A4EC4"/>
    <w:rsid w:val="005331CA"/>
    <w:rsid w:val="005504AE"/>
    <w:rsid w:val="00557916"/>
    <w:rsid w:val="00580299"/>
    <w:rsid w:val="00592A38"/>
    <w:rsid w:val="005A712C"/>
    <w:rsid w:val="00643A26"/>
    <w:rsid w:val="00660B21"/>
    <w:rsid w:val="006A17FB"/>
    <w:rsid w:val="006E5A02"/>
    <w:rsid w:val="00714CE5"/>
    <w:rsid w:val="007225FB"/>
    <w:rsid w:val="00736E05"/>
    <w:rsid w:val="00822A8D"/>
    <w:rsid w:val="00831731"/>
    <w:rsid w:val="00852FE0"/>
    <w:rsid w:val="00874542"/>
    <w:rsid w:val="008D3B8B"/>
    <w:rsid w:val="00907CBB"/>
    <w:rsid w:val="00913AE4"/>
    <w:rsid w:val="009553C1"/>
    <w:rsid w:val="00976A9B"/>
    <w:rsid w:val="00981E77"/>
    <w:rsid w:val="0099384F"/>
    <w:rsid w:val="009A32A1"/>
    <w:rsid w:val="009D3149"/>
    <w:rsid w:val="00A016AC"/>
    <w:rsid w:val="00A65842"/>
    <w:rsid w:val="00A72CC5"/>
    <w:rsid w:val="00B377BF"/>
    <w:rsid w:val="00B525C9"/>
    <w:rsid w:val="00B55F12"/>
    <w:rsid w:val="00B7223D"/>
    <w:rsid w:val="00B85124"/>
    <w:rsid w:val="00B87079"/>
    <w:rsid w:val="00BA1C07"/>
    <w:rsid w:val="00C074C2"/>
    <w:rsid w:val="00C41938"/>
    <w:rsid w:val="00C64B77"/>
    <w:rsid w:val="00CB34DC"/>
    <w:rsid w:val="00CB5473"/>
    <w:rsid w:val="00CE5D2D"/>
    <w:rsid w:val="00D10523"/>
    <w:rsid w:val="00D2671F"/>
    <w:rsid w:val="00DA0B66"/>
    <w:rsid w:val="00DD6D92"/>
    <w:rsid w:val="00E17845"/>
    <w:rsid w:val="00E279B8"/>
    <w:rsid w:val="00E37F9F"/>
    <w:rsid w:val="00E52AA1"/>
    <w:rsid w:val="00E756E6"/>
    <w:rsid w:val="00E8467F"/>
    <w:rsid w:val="00EA05B8"/>
    <w:rsid w:val="00EB203B"/>
    <w:rsid w:val="00ED7F4D"/>
    <w:rsid w:val="00F064DC"/>
    <w:rsid w:val="00F4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DB7A4C94-436E-45C8-92DE-5164B8DFA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s-E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Puesto">
    <w:name w:val="Title"/>
    <w:basedOn w:val="Normal"/>
    <w:next w:val="Normal"/>
    <w:link w:val="PuestoC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pPr>
      <w:outlineLvl w:val="9"/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decuadrcula3-nfasis11">
    <w:name w:val="Tabla de cuadrícula 3 - Énfasis 11"/>
    <w:basedOn w:val="Tablanormal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Tabladelista7concolores-nfasis11">
    <w:name w:val="Tabla de lista 7 con colores - Énfasis 11"/>
    <w:basedOn w:val="Tab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cuadrcula5oscura-nfasis11">
    <w:name w:val="Tabla de cuadrícula 5 oscura - Énfasis 11"/>
    <w:basedOn w:val="Tablanormal"/>
    <w:uiPriority w:val="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left w:w="108" w:type="dxa"/>
        <w:bottom w:w="29" w:type="dxa"/>
        <w:right w:w="108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Tabladecuadrcula4-nfasis61">
    <w:name w:val="Tabla de cuadrícula 4 - Énfasis 61"/>
    <w:basedOn w:val="Tabla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Cuadrculadetablaclara1">
    <w:name w:val="Cuadrícula de tabla clara1"/>
    <w:basedOn w:val="Tablanormal"/>
    <w:uiPriority w:val="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normal21">
    <w:name w:val="Tabla normal 21"/>
    <w:basedOn w:val="Tablanormal"/>
    <w:uiPriority w:val="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delista2-nfasis11">
    <w:name w:val="Tabla de lista 2 - Énfasis 11"/>
    <w:basedOn w:val="Tablanormal"/>
    <w:uiPriority w:val="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Tabladelista1clara-nfasis21">
    <w:name w:val="Tabla de lista 1 clara - Énfasis 21"/>
    <w:basedOn w:val="Tablanormal"/>
    <w:uiPriority w:val="46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13333F"/>
    <w:rPr>
      <w:color w:val="595959" w:themeColor="text1" w:themeTint="A6"/>
    </w:rPr>
  </w:style>
  <w:style w:type="table" w:customStyle="1" w:styleId="Tabladecuadrcula4-nfasis11">
    <w:name w:val="Tabla de cuadrícula 4 - Énfasis 11"/>
    <w:basedOn w:val="Tabla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Tabladecuadrcula4-nfasis21">
    <w:name w:val="Tabla de cuadrícula 4 - Énfasis 21"/>
    <w:basedOn w:val="Tabla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Tablanormal41">
    <w:name w:val="Tabla normal 41"/>
    <w:basedOn w:val="Tablanormal"/>
    <w:uiPriority w:val="44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1clara-nfasis61">
    <w:name w:val="Tabla de cuadrícula 1 clara - Énfasis 61"/>
    <w:basedOn w:val="Tabla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lista1clara-nfasis61">
    <w:name w:val="Tabla de lista 1 clara - Énfasis 61"/>
    <w:basedOn w:val="Tablanormal"/>
    <w:uiPriority w:val="46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customStyle="1" w:styleId="Sinbordes">
    <w:name w:val="Sin bordes"/>
    <w:basedOn w:val="Tabla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decuadrcula1clara-nfasis11">
    <w:name w:val="Tabla de cuadrícula 1 clara - Énfasis 11"/>
    <w:aliases w:val="Sample questionnaires table"/>
    <w:basedOn w:val="Tabla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4" w:space="0" w:color="94B6D2" w:themeColor="accent1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Tabladecuadrcula2-nfasis11">
    <w:name w:val="Tabla de cuadrícula 2 - Énfasis 11"/>
    <w:basedOn w:val="Tablanormal"/>
    <w:uiPriority w:val="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cindecontacto">
    <w:name w:val="Información de contacto"/>
    <w:basedOn w:val="Normal"/>
    <w:uiPriority w:val="1"/>
    <w:qFormat/>
    <w:pPr>
      <w:spacing w:after="0"/>
      <w:jc w:val="right"/>
    </w:pPr>
    <w:rPr>
      <w:caps/>
    </w:rPr>
  </w:style>
  <w:style w:type="table" w:customStyle="1" w:styleId="Tabladecuadrcula3-nfasis31">
    <w:name w:val="Tabla de cuadrícula 3 - Énfasis 31"/>
    <w:basedOn w:val="Tablanormal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Tabladecuadrcula1clara-nfasis31">
    <w:name w:val="Tabla de cuadrícula 1 clara - Énfasis 31"/>
    <w:basedOn w:val="Tabla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1"/>
    <w:qFormat/>
    <w:rPr>
      <w:b/>
      <w:bCs/>
    </w:rPr>
  </w:style>
  <w:style w:type="paragraph" w:customStyle="1" w:styleId="Textodelatabla">
    <w:name w:val="Texto de la tabla"/>
    <w:basedOn w:val="Normal"/>
    <w:uiPriority w:val="1"/>
    <w:qFormat/>
    <w:pPr>
      <w:spacing w:before="120" w:after="0"/>
    </w:pPr>
  </w:style>
  <w:style w:type="table" w:customStyle="1" w:styleId="Tabladelista6concolores-nfasis21">
    <w:name w:val="Tabla de lista 6 con colores - Énfasis 21"/>
    <w:basedOn w:val="Tab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Ind w:w="0" w:type="dxa"/>
      <w:tblBorders>
        <w:top w:val="single" w:sz="4" w:space="0" w:color="DD8047" w:themeColor="accent2"/>
        <w:bottom w:val="single" w:sz="4" w:space="0" w:color="DD804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Tabladecuadrcula1Claro-nfasis21">
    <w:name w:val="Tabla de cuadrícula 1 Claro - Énfasis 21"/>
    <w:basedOn w:val="Tabla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aconvieta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n">
    <w:name w:val="Imagen"/>
    <w:basedOn w:val="Normal"/>
    <w:qFormat/>
    <w:rsid w:val="00E279B8"/>
    <w:pPr>
      <w:spacing w:before="5760" w:after="0" w:line="720" w:lineRule="auto"/>
      <w:jc w:val="right"/>
    </w:pPr>
  </w:style>
  <w:style w:type="character" w:styleId="nfasisintenso">
    <w:name w:val="Intense Emphasis"/>
    <w:basedOn w:val="Fuentedeprrafopredeter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13333F"/>
    <w:rPr>
      <w:i/>
      <w:iCs/>
      <w:color w:val="355D7E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debloque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ipervnculo">
    <w:name w:val="Hyperlink"/>
    <w:basedOn w:val="Fuentedeprrafopredeter"/>
    <w:uiPriority w:val="99"/>
    <w:unhideWhenUsed/>
    <w:rsid w:val="0013333F"/>
    <w:rPr>
      <w:color w:val="7C5F1D" w:themeColor="accent4" w:themeShade="80"/>
      <w:u w:val="single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D9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D9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10523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194C3C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194C3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app.creately.com/diagram/mgBPTI7RduP/view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a\AppData\Roaming\Microsoft\Plantillas\Plan%20de%20comunicaci&#243;n%20de%20proyec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A69C2B8D7744094959CCE00B5820A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7B891-EA5C-4896-9F10-4FE682947959}"/>
      </w:docPartPr>
      <w:docPartBody>
        <w:p w:rsidR="00F327A7" w:rsidRDefault="00070E43">
          <w:pPr>
            <w:pStyle w:val="AA69C2B8D7744094959CCE00B5820AB1"/>
          </w:pPr>
          <w:r>
            <w:rPr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801"/>
    <w:rsid w:val="00070E43"/>
    <w:rsid w:val="004905F9"/>
    <w:rsid w:val="00515C5B"/>
    <w:rsid w:val="009C6801"/>
    <w:rsid w:val="00A3446C"/>
    <w:rsid w:val="00A71814"/>
    <w:rsid w:val="00AE24C1"/>
    <w:rsid w:val="00BD1136"/>
    <w:rsid w:val="00CE3D04"/>
    <w:rsid w:val="00F327A7"/>
    <w:rsid w:val="00F3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94610ED164744C7A4C7400792BB4CAF">
    <w:name w:val="694610ED164744C7A4C7400792BB4CAF"/>
  </w:style>
  <w:style w:type="paragraph" w:customStyle="1" w:styleId="183108F9AD6D48CCAABBD9579A3E9A1E">
    <w:name w:val="183108F9AD6D48CCAABBD9579A3E9A1E"/>
  </w:style>
  <w:style w:type="paragraph" w:customStyle="1" w:styleId="D5E92E38585E4F558DF14B5EF98C07C3">
    <w:name w:val="D5E92E38585E4F558DF14B5EF98C07C3"/>
  </w:style>
  <w:style w:type="paragraph" w:customStyle="1" w:styleId="0B698A56715B4919A97FD6BE25864949">
    <w:name w:val="0B698A56715B4919A97FD6BE25864949"/>
  </w:style>
  <w:style w:type="paragraph" w:customStyle="1" w:styleId="AA69C2B8D7744094959CCE00B5820AB1">
    <w:name w:val="AA69C2B8D7744094959CCE00B5820AB1"/>
  </w:style>
  <w:style w:type="paragraph" w:customStyle="1" w:styleId="45B600B508AD4379BE7D36B914399506">
    <w:name w:val="45B600B508AD4379BE7D36B914399506"/>
  </w:style>
  <w:style w:type="paragraph" w:customStyle="1" w:styleId="C76E0AE2F7DF4DC191A5AC090D192F54">
    <w:name w:val="C76E0AE2F7DF4DC191A5AC090D192F54"/>
  </w:style>
  <w:style w:type="paragraph" w:customStyle="1" w:styleId="81482E5915B64D4CB34094CF0557AE23">
    <w:name w:val="81482E5915B64D4CB34094CF0557AE23"/>
  </w:style>
  <w:style w:type="paragraph" w:customStyle="1" w:styleId="9693C7E034914DD4AC2AE1C9768C8449">
    <w:name w:val="9693C7E034914DD4AC2AE1C9768C8449"/>
  </w:style>
  <w:style w:type="paragraph" w:customStyle="1" w:styleId="FEA8819B4DC5441184E3B11A154A1A69">
    <w:name w:val="FEA8819B4DC5441184E3B11A154A1A69"/>
  </w:style>
  <w:style w:type="paragraph" w:customStyle="1" w:styleId="645F2DB804344940B39A5B9CE8EF8172">
    <w:name w:val="645F2DB804344940B39A5B9CE8EF8172"/>
  </w:style>
  <w:style w:type="paragraph" w:customStyle="1" w:styleId="7FC575E8FFBA46E0B7B27FB9AB7FE4A2">
    <w:name w:val="7FC575E8FFBA46E0B7B27FB9AB7FE4A2"/>
  </w:style>
  <w:style w:type="paragraph" w:customStyle="1" w:styleId="DAA943206CB049F39E8CDCFDBD649713">
    <w:name w:val="DAA943206CB049F39E8CDCFDBD649713"/>
  </w:style>
  <w:style w:type="paragraph" w:customStyle="1" w:styleId="59BACDD5B56643818564195314BFABC9">
    <w:name w:val="59BACDD5B56643818564195314BFABC9"/>
  </w:style>
  <w:style w:type="paragraph" w:customStyle="1" w:styleId="EC19C838577C4671AB0FA76C02CA8B55">
    <w:name w:val="EC19C838577C4671AB0FA76C02CA8B55"/>
  </w:style>
  <w:style w:type="paragraph" w:customStyle="1" w:styleId="90633E855ED3423EBB4C95B4887FA106">
    <w:name w:val="90633E855ED3423EBB4C95B4887FA106"/>
  </w:style>
  <w:style w:type="paragraph" w:customStyle="1" w:styleId="83B7EFA8AFE947E69EF7FA260EC65607">
    <w:name w:val="83B7EFA8AFE947E69EF7FA260EC65607"/>
  </w:style>
  <w:style w:type="paragraph" w:customStyle="1" w:styleId="2F1F1CECBB264C79A8F61BF47C436393">
    <w:name w:val="2F1F1CECBB264C79A8F61BF47C436393"/>
  </w:style>
  <w:style w:type="paragraph" w:customStyle="1" w:styleId="C1525E0DC26E4F28B5ADE96377293657">
    <w:name w:val="C1525E0DC26E4F28B5ADE96377293657"/>
  </w:style>
  <w:style w:type="paragraph" w:customStyle="1" w:styleId="A165DD408F664D53A07A2721BEDBEE4F">
    <w:name w:val="A165DD408F664D53A07A2721BEDBEE4F"/>
  </w:style>
  <w:style w:type="paragraph" w:customStyle="1" w:styleId="6DC27F065B9F406EA0B623C7C43E3E24">
    <w:name w:val="6DC27F065B9F406EA0B623C7C43E3E24"/>
  </w:style>
  <w:style w:type="paragraph" w:customStyle="1" w:styleId="59610B028CDD49E4B072E51AC2DD870B">
    <w:name w:val="59610B028CDD49E4B072E51AC2DD870B"/>
  </w:style>
  <w:style w:type="paragraph" w:customStyle="1" w:styleId="23678A542ABB4BCEABF5237DCCD9A8A3">
    <w:name w:val="23678A542ABB4BCEABF5237DCCD9A8A3"/>
  </w:style>
  <w:style w:type="paragraph" w:customStyle="1" w:styleId="EC4949A5A3E94033BB6B4F1F05CA23A5">
    <w:name w:val="EC4949A5A3E94033BB6B4F1F05CA23A5"/>
  </w:style>
  <w:style w:type="paragraph" w:customStyle="1" w:styleId="B9C5D4E56CCF464E9E89E489865C9252">
    <w:name w:val="B9C5D4E56CCF464E9E89E489865C9252"/>
  </w:style>
  <w:style w:type="paragraph" w:customStyle="1" w:styleId="5E9AE3450C2741A7A8921428CB0284AC">
    <w:name w:val="5E9AE3450C2741A7A8921428CB0284AC"/>
  </w:style>
  <w:style w:type="paragraph" w:customStyle="1" w:styleId="7DB6A418BFE54AC183244ED47EC229F8">
    <w:name w:val="7DB6A418BFE54AC183244ED47EC229F8"/>
  </w:style>
  <w:style w:type="paragraph" w:customStyle="1" w:styleId="069741C5C9B8486FB3433B0E76718DEF">
    <w:name w:val="069741C5C9B8486FB3433B0E76718DEF"/>
  </w:style>
  <w:style w:type="paragraph" w:customStyle="1" w:styleId="836C0D8BE11B452184561CB879488025">
    <w:name w:val="836C0D8BE11B452184561CB879488025"/>
  </w:style>
  <w:style w:type="paragraph" w:customStyle="1" w:styleId="CFD145803F524CF18BD79F59F1B4E444">
    <w:name w:val="CFD145803F524CF18BD79F59F1B4E444"/>
  </w:style>
  <w:style w:type="paragraph" w:customStyle="1" w:styleId="F4B7E0F5E9AB43C2A74C85C23A6F98E2">
    <w:name w:val="F4B7E0F5E9AB43C2A74C85C23A6F98E2"/>
  </w:style>
  <w:style w:type="paragraph" w:customStyle="1" w:styleId="DCE31765C25149B18C62E87568E9325E">
    <w:name w:val="DCE31765C25149B18C62E87568E9325E"/>
  </w:style>
  <w:style w:type="paragraph" w:customStyle="1" w:styleId="A5A30E3776F849B3B8968F1A02FECB17">
    <w:name w:val="A5A30E3776F849B3B8968F1A02FECB17"/>
  </w:style>
  <w:style w:type="paragraph" w:customStyle="1" w:styleId="83F6CAB454BC45C99E057377C4737129">
    <w:name w:val="83F6CAB454BC45C99E057377C4737129"/>
  </w:style>
  <w:style w:type="paragraph" w:customStyle="1" w:styleId="CF0F1BD1E578420D95F1D032E457D53C">
    <w:name w:val="CF0F1BD1E578420D95F1D032E457D53C"/>
  </w:style>
  <w:style w:type="paragraph" w:customStyle="1" w:styleId="B8774E5555DB44EE868A61482E020ADE">
    <w:name w:val="B8774E5555DB44EE868A61482E020ADE"/>
  </w:style>
  <w:style w:type="paragraph" w:customStyle="1" w:styleId="F25B61DBE6A94F14BD01236FBD41B7D1">
    <w:name w:val="F25B61DBE6A94F14BD01236FBD41B7D1"/>
  </w:style>
  <w:style w:type="paragraph" w:customStyle="1" w:styleId="C401F102D1B44AE895C91941343D4916">
    <w:name w:val="C401F102D1B44AE895C91941343D4916"/>
  </w:style>
  <w:style w:type="paragraph" w:customStyle="1" w:styleId="FF1D638C28254CAEAC4253028B44C68C">
    <w:name w:val="FF1D638C28254CAEAC4253028B44C68C"/>
  </w:style>
  <w:style w:type="paragraph" w:customStyle="1" w:styleId="53A63AE8DBCB47F59878FE07CC841EFB">
    <w:name w:val="53A63AE8DBCB47F59878FE07CC841EFB"/>
  </w:style>
  <w:style w:type="paragraph" w:customStyle="1" w:styleId="CAAB8B0533654130AFDA02A95AC129AB">
    <w:name w:val="CAAB8B0533654130AFDA02A95AC129AB"/>
  </w:style>
  <w:style w:type="paragraph" w:customStyle="1" w:styleId="465011B6002A4B3D9712C9C32EEE7C20">
    <w:name w:val="465011B6002A4B3D9712C9C32EEE7C20"/>
  </w:style>
  <w:style w:type="paragraph" w:customStyle="1" w:styleId="4F84F21015F84291BCCB5206AAE15897">
    <w:name w:val="4F84F21015F84291BCCB5206AAE15897"/>
  </w:style>
  <w:style w:type="paragraph" w:customStyle="1" w:styleId="58EFA5157F8D4F1F9BB3F0D2232A156D">
    <w:name w:val="58EFA5157F8D4F1F9BB3F0D2232A156D"/>
  </w:style>
  <w:style w:type="paragraph" w:customStyle="1" w:styleId="B6844D63FD614011AAEFE2B864D3CA63">
    <w:name w:val="B6844D63FD614011AAEFE2B864D3CA63"/>
  </w:style>
  <w:style w:type="paragraph" w:customStyle="1" w:styleId="BD648C8B2EA24363B8CA5BD326E6CAEE">
    <w:name w:val="BD648C8B2EA24363B8CA5BD326E6CAEE"/>
  </w:style>
  <w:style w:type="paragraph" w:customStyle="1" w:styleId="9D626AECDEE74348B77A5F1D1D5D9149">
    <w:name w:val="9D626AECDEE74348B77A5F1D1D5D9149"/>
  </w:style>
  <w:style w:type="paragraph" w:customStyle="1" w:styleId="F23594E1909641C29FD573416A8AD3A4">
    <w:name w:val="F23594E1909641C29FD573416A8AD3A4"/>
  </w:style>
  <w:style w:type="paragraph" w:customStyle="1" w:styleId="6D28D99459AB449A809AB83250E9ACB0">
    <w:name w:val="6D28D99459AB449A809AB83250E9ACB0"/>
  </w:style>
  <w:style w:type="character" w:styleId="Textoennegrita">
    <w:name w:val="Strong"/>
    <w:basedOn w:val="Fuentedeprrafopredeter"/>
    <w:uiPriority w:val="1"/>
    <w:qFormat/>
    <w:rPr>
      <w:b/>
      <w:bCs/>
    </w:rPr>
  </w:style>
  <w:style w:type="paragraph" w:customStyle="1" w:styleId="0C5ED51C1696427CA2E1ED8230C78CC3">
    <w:name w:val="0C5ED51C1696427CA2E1ED8230C78CC3"/>
  </w:style>
  <w:style w:type="paragraph" w:customStyle="1" w:styleId="0A0F0DDF4E4A457282DDD037E761214A">
    <w:name w:val="0A0F0DDF4E4A457282DDD037E761214A"/>
  </w:style>
  <w:style w:type="paragraph" w:customStyle="1" w:styleId="40A954D6BC5146DCB24CC88372CC2F6F">
    <w:name w:val="40A954D6BC5146DCB24CC88372CC2F6F"/>
  </w:style>
  <w:style w:type="paragraph" w:customStyle="1" w:styleId="7388369AEFAF4617AF99C285C388E83C">
    <w:name w:val="7388369AEFAF4617AF99C285C388E83C"/>
  </w:style>
  <w:style w:type="paragraph" w:customStyle="1" w:styleId="BE8F2A5A438240AB9987914F8D0FC2E2">
    <w:name w:val="BE8F2A5A438240AB9987914F8D0FC2E2"/>
  </w:style>
  <w:style w:type="paragraph" w:customStyle="1" w:styleId="62B9E81E27624BFFBC710C368A0B4417">
    <w:name w:val="62B9E81E27624BFFBC710C368A0B4417"/>
  </w:style>
  <w:style w:type="paragraph" w:customStyle="1" w:styleId="B1CE815E01BC4805AA575834325BBC00">
    <w:name w:val="B1CE815E01BC4805AA575834325BBC00"/>
  </w:style>
  <w:style w:type="paragraph" w:customStyle="1" w:styleId="DE57FAB9A9DF402682D8846098B963A2">
    <w:name w:val="DE57FAB9A9DF402682D8846098B963A2"/>
  </w:style>
  <w:style w:type="paragraph" w:customStyle="1" w:styleId="24B086BBA697497E8763E225A858B247">
    <w:name w:val="24B086BBA697497E8763E225A858B247"/>
  </w:style>
  <w:style w:type="paragraph" w:customStyle="1" w:styleId="F4D6CC9682674BBF8CA3B559667CB744">
    <w:name w:val="F4D6CC9682674BBF8CA3B559667CB744"/>
  </w:style>
  <w:style w:type="paragraph" w:customStyle="1" w:styleId="3CCFD596699C44419539C5267DE7D2B2">
    <w:name w:val="3CCFD596699C44419539C5267DE7D2B2"/>
  </w:style>
  <w:style w:type="paragraph" w:customStyle="1" w:styleId="494FA89CBF6E4A1DB572F08447637AB6">
    <w:name w:val="494FA89CBF6E4A1DB572F08447637AB6"/>
  </w:style>
  <w:style w:type="paragraph" w:customStyle="1" w:styleId="B6707B8EC5B04E62AEDD2FA09DFFA7D1">
    <w:name w:val="B6707B8EC5B04E62AEDD2FA09DFFA7D1"/>
  </w:style>
  <w:style w:type="paragraph" w:customStyle="1" w:styleId="A789871B9B2D4159819183BB66DCD486">
    <w:name w:val="A789871B9B2D4159819183BB66DCD486"/>
  </w:style>
  <w:style w:type="paragraph" w:customStyle="1" w:styleId="ADB373B4A49C411B8540F0257212B112">
    <w:name w:val="ADB373B4A49C411B8540F0257212B112"/>
  </w:style>
  <w:style w:type="paragraph" w:customStyle="1" w:styleId="CC5E8639CF664C34B38DA044B8E19842">
    <w:name w:val="CC5E8639CF664C34B38DA044B8E19842"/>
  </w:style>
  <w:style w:type="paragraph" w:customStyle="1" w:styleId="8281A68FEAB84C8DBF4D2E7266CED67C">
    <w:name w:val="8281A68FEAB84C8DBF4D2E7266CED67C"/>
  </w:style>
  <w:style w:type="paragraph" w:customStyle="1" w:styleId="320D9CFA67F645F9BEAB7A5D5C2A14DF">
    <w:name w:val="320D9CFA67F645F9BEAB7A5D5C2A14DF"/>
  </w:style>
  <w:style w:type="paragraph" w:customStyle="1" w:styleId="F9B43BFE79184793A6AED3594CE041FE">
    <w:name w:val="F9B43BFE79184793A6AED3594CE041FE"/>
  </w:style>
  <w:style w:type="paragraph" w:customStyle="1" w:styleId="47BC1C52AE0C47DF96CC4E65DC79C4CA">
    <w:name w:val="47BC1C52AE0C47DF96CC4E65DC79C4CA"/>
  </w:style>
  <w:style w:type="paragraph" w:customStyle="1" w:styleId="F884162C2AFC4DED81EC0DF56AF3AA32">
    <w:name w:val="F884162C2AFC4DED81EC0DF56AF3AA32"/>
  </w:style>
  <w:style w:type="paragraph" w:customStyle="1" w:styleId="00C64C91DD6648D6AD739E45B4B56740">
    <w:name w:val="00C64C91DD6648D6AD739E45B4B56740"/>
  </w:style>
  <w:style w:type="paragraph" w:customStyle="1" w:styleId="D5EBEF6EFE744A0BBEC316975AC2BB1C">
    <w:name w:val="D5EBEF6EFE744A0BBEC316975AC2BB1C"/>
  </w:style>
  <w:style w:type="paragraph" w:customStyle="1" w:styleId="D33A7C31974C4031A9DB91539164C966">
    <w:name w:val="D33A7C31974C4031A9DB91539164C966"/>
  </w:style>
  <w:style w:type="paragraph" w:customStyle="1" w:styleId="25630D762470446298EF624F34139FD7">
    <w:name w:val="25630D762470446298EF624F34139FD7"/>
  </w:style>
  <w:style w:type="paragraph" w:customStyle="1" w:styleId="B79EA223462641AC88C7EFD6B2ABF3BC">
    <w:name w:val="B79EA223462641AC88C7EFD6B2ABF3BC"/>
  </w:style>
  <w:style w:type="paragraph" w:customStyle="1" w:styleId="EE2C6AC63AE34DEA8D8521DDB0379992">
    <w:name w:val="EE2C6AC63AE34DEA8D8521DDB0379992"/>
  </w:style>
  <w:style w:type="paragraph" w:customStyle="1" w:styleId="0279214534FB4FCB804DD07F63A4C28D">
    <w:name w:val="0279214534FB4FCB804DD07F63A4C28D"/>
  </w:style>
  <w:style w:type="paragraph" w:customStyle="1" w:styleId="D5DFCA5BB1434FAABA51EC9F7A90D241">
    <w:name w:val="D5DFCA5BB1434FAABA51EC9F7A90D241"/>
  </w:style>
  <w:style w:type="paragraph" w:customStyle="1" w:styleId="E7C991A9C548432A9C303543BA44C67D">
    <w:name w:val="E7C991A9C548432A9C303543BA44C67D"/>
  </w:style>
  <w:style w:type="paragraph" w:customStyle="1" w:styleId="538659BECC3F454FB856878BCCB029CF">
    <w:name w:val="538659BECC3F454FB856878BCCB029CF"/>
  </w:style>
  <w:style w:type="paragraph" w:customStyle="1" w:styleId="520DBB4970654700BC2789944BB2B620">
    <w:name w:val="520DBB4970654700BC2789944BB2B620"/>
  </w:style>
  <w:style w:type="paragraph" w:customStyle="1" w:styleId="38D983D9E05349EEADC228C5FCF9ECBA">
    <w:name w:val="38D983D9E05349EEADC228C5FCF9ECBA"/>
  </w:style>
  <w:style w:type="paragraph" w:customStyle="1" w:styleId="AECDF682CACB442DB0C34CC3974F0661">
    <w:name w:val="AECDF682CACB442DB0C34CC3974F0661"/>
  </w:style>
  <w:style w:type="paragraph" w:customStyle="1" w:styleId="970634D23D8E47499226C980C6CBA948">
    <w:name w:val="970634D23D8E47499226C980C6CBA948"/>
  </w:style>
  <w:style w:type="paragraph" w:customStyle="1" w:styleId="0DC27BB51D564809988DBC6995BC5471">
    <w:name w:val="0DC27BB51D564809988DBC6995BC5471"/>
  </w:style>
  <w:style w:type="paragraph" w:customStyle="1" w:styleId="048085B9A7F24E1794EAFD951CDBADA2">
    <w:name w:val="048085B9A7F24E1794EAFD951CDBADA2"/>
  </w:style>
  <w:style w:type="paragraph" w:customStyle="1" w:styleId="8420E39C8E5847DAA87558A9EADF69C8">
    <w:name w:val="8420E39C8E5847DAA87558A9EADF69C8"/>
  </w:style>
  <w:style w:type="paragraph" w:customStyle="1" w:styleId="6E96C23FC96B4894B3A562183C902664">
    <w:name w:val="6E96C23FC96B4894B3A562183C902664"/>
  </w:style>
  <w:style w:type="paragraph" w:customStyle="1" w:styleId="5678BBC78A974820B41429B3C2FD846B">
    <w:name w:val="5678BBC78A974820B41429B3C2FD846B"/>
  </w:style>
  <w:style w:type="paragraph" w:customStyle="1" w:styleId="CF385BBF368B418BB9808D1CEE98BE06">
    <w:name w:val="CF385BBF368B418BB9808D1CEE98BE06"/>
  </w:style>
  <w:style w:type="paragraph" w:customStyle="1" w:styleId="D6CA50CDEEB24E1A9D8AAB2149413FD0">
    <w:name w:val="D6CA50CDEEB24E1A9D8AAB2149413FD0"/>
  </w:style>
  <w:style w:type="paragraph" w:customStyle="1" w:styleId="EF95EFDF0696457BBF4D178AD5AD1AC8">
    <w:name w:val="EF95EFDF0696457BBF4D178AD5AD1AC8"/>
  </w:style>
  <w:style w:type="paragraph" w:customStyle="1" w:styleId="F5EEE66DF0C1423F9A07968947C7A124">
    <w:name w:val="F5EEE66DF0C1423F9A07968947C7A124"/>
  </w:style>
  <w:style w:type="paragraph" w:customStyle="1" w:styleId="2D87820113A54C71B026AD54744F616E">
    <w:name w:val="2D87820113A54C71B026AD54744F616E"/>
  </w:style>
  <w:style w:type="paragraph" w:customStyle="1" w:styleId="0076B7C8D2274D0B8EBC196506BA54F8">
    <w:name w:val="0076B7C8D2274D0B8EBC196506BA54F8"/>
  </w:style>
  <w:style w:type="paragraph" w:customStyle="1" w:styleId="12CC677E3E444B74AB0815BFE050BFEA">
    <w:name w:val="12CC677E3E444B74AB0815BFE050BFEA"/>
  </w:style>
  <w:style w:type="paragraph" w:customStyle="1" w:styleId="680307C91E1841BBAF99E13BB3F0FE5F">
    <w:name w:val="680307C91E1841BBAF99E13BB3F0FE5F"/>
  </w:style>
  <w:style w:type="paragraph" w:customStyle="1" w:styleId="DFF0C13568B84E6BB02735B15014E2ED">
    <w:name w:val="DFF0C13568B84E6BB02735B15014E2ED"/>
  </w:style>
  <w:style w:type="paragraph" w:customStyle="1" w:styleId="4E458DBC2A55449785593B09173E1C70">
    <w:name w:val="4E458DBC2A55449785593B09173E1C70"/>
  </w:style>
  <w:style w:type="paragraph" w:customStyle="1" w:styleId="A4A845ED8666487C93D206894B784655">
    <w:name w:val="A4A845ED8666487C93D206894B784655"/>
  </w:style>
  <w:style w:type="paragraph" w:customStyle="1" w:styleId="91242778A61F4E71B9808A9A8CD4AACE">
    <w:name w:val="91242778A61F4E71B9808A9A8CD4AACE"/>
  </w:style>
  <w:style w:type="paragraph" w:customStyle="1" w:styleId="9C5B9BDA344B49A098CAC07BA722F447">
    <w:name w:val="9C5B9BDA344B49A098CAC07BA722F447"/>
  </w:style>
  <w:style w:type="paragraph" w:customStyle="1" w:styleId="93FA08249A504B9880382A17A55BCDE2">
    <w:name w:val="93FA08249A504B9880382A17A55BCDE2"/>
  </w:style>
  <w:style w:type="paragraph" w:customStyle="1" w:styleId="29FFF3AFFC404DBDB491E1CF41CFF432">
    <w:name w:val="29FFF3AFFC404DBDB491E1CF41CFF432"/>
  </w:style>
  <w:style w:type="paragraph" w:customStyle="1" w:styleId="335A91AA15444EBFA5C7A83F663FCFBE">
    <w:name w:val="335A91AA15444EBFA5C7A83F663FCFBE"/>
  </w:style>
  <w:style w:type="paragraph" w:customStyle="1" w:styleId="73B060740D7243C5BCB51AB107B095BB">
    <w:name w:val="73B060740D7243C5BCB51AB107B095BB"/>
  </w:style>
  <w:style w:type="paragraph" w:customStyle="1" w:styleId="71D9BFFA8DFD4C7C8893528E0C1316EE">
    <w:name w:val="71D9BFFA8DFD4C7C8893528E0C1316EE"/>
  </w:style>
  <w:style w:type="paragraph" w:customStyle="1" w:styleId="9BE86C0C05AD41CCB07D68182B26E54D">
    <w:name w:val="9BE86C0C05AD41CCB07D68182B26E54D"/>
  </w:style>
  <w:style w:type="paragraph" w:customStyle="1" w:styleId="C743BB37C71D42BFB745820C9F8DA5A6">
    <w:name w:val="C743BB37C71D42BFB745820C9F8DA5A6"/>
  </w:style>
  <w:style w:type="paragraph" w:customStyle="1" w:styleId="657AE693CA81407DA715CD105D17299C">
    <w:name w:val="657AE693CA81407DA715CD105D17299C"/>
  </w:style>
  <w:style w:type="paragraph" w:customStyle="1" w:styleId="8FC05712D02A450F8F96412307625D18">
    <w:name w:val="8FC05712D02A450F8F96412307625D18"/>
  </w:style>
  <w:style w:type="paragraph" w:customStyle="1" w:styleId="778FA008B97F4DD2AE844B4CD21D2C40">
    <w:name w:val="778FA008B97F4DD2AE844B4CD21D2C40"/>
    <w:rsid w:val="009C6801"/>
  </w:style>
  <w:style w:type="paragraph" w:customStyle="1" w:styleId="0C04CD50EC884765B30FB3BABCC8D4FE">
    <w:name w:val="0C04CD50EC884765B30FB3BABCC8D4FE"/>
    <w:rsid w:val="009C6801"/>
  </w:style>
  <w:style w:type="paragraph" w:customStyle="1" w:styleId="0F7A6D6593C44C8DA23382FA66F7CDB1">
    <w:name w:val="0F7A6D6593C44C8DA23382FA66F7CDB1"/>
    <w:rsid w:val="009C6801"/>
  </w:style>
  <w:style w:type="paragraph" w:customStyle="1" w:styleId="937FF85D52DB4CC498CDB250179E145A">
    <w:name w:val="937FF85D52DB4CC498CDB250179E145A"/>
    <w:rsid w:val="009C6801"/>
  </w:style>
  <w:style w:type="character" w:customStyle="1" w:styleId="Textodemarcadordeposicin">
    <w:name w:val="Texto de marcador de posición"/>
    <w:basedOn w:val="Fuentedeprrafopredeter"/>
    <w:uiPriority w:val="99"/>
    <w:semiHidden/>
    <w:rsid w:val="009C6801"/>
    <w:rPr>
      <w:color w:val="808080"/>
    </w:rPr>
  </w:style>
  <w:style w:type="paragraph" w:customStyle="1" w:styleId="9A13AF66480C4CBFA8B054120647801E">
    <w:name w:val="9A13AF66480C4CBFA8B054120647801E"/>
    <w:rsid w:val="009C68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antonio cabañas zurita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6A1A41-2FC7-4A91-B990-2E271120C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comunicación de proyectos</Template>
  <TotalTime>94</TotalTime>
  <Pages>1</Pages>
  <Words>1219</Words>
  <Characters>6705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josé antonio Bravo González</Company>
  <LinksUpToDate>false</LinksUpToDate>
  <CharactersWithSpaces>7909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Antonio Bravo Gonzalez</dc:creator>
  <cp:keywords>APS</cp:keywords>
  <dc:description>Grupo e</dc:description>
  <cp:lastModifiedBy>Cuenta Microsoft</cp:lastModifiedBy>
  <cp:revision>20</cp:revision>
  <cp:lastPrinted>2020-05-02T22:28:00Z</cp:lastPrinted>
  <dcterms:created xsi:type="dcterms:W3CDTF">2020-05-02T14:44:00Z</dcterms:created>
  <dcterms:modified xsi:type="dcterms:W3CDTF">2020-05-02T22:28:00Z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